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9B3" w:rsidRPr="008163E5" w:rsidRDefault="00906EA2" w:rsidP="00B66D79">
      <w:pPr>
        <w:pStyle w:val="Subtitle"/>
        <w:ind w:left="-90" w:right="-86"/>
        <w:jc w:val="center"/>
        <w:rPr>
          <w:rFonts w:ascii="Arial" w:eastAsia="&quot;@arial" w:hAnsi="Arial" w:cs="Arial"/>
          <w:b/>
          <w:sz w:val="28"/>
          <w:szCs w:val="28"/>
        </w:rPr>
      </w:pPr>
      <w:r>
        <w:rPr>
          <w:rFonts w:ascii="Arial" w:eastAsia="&quot;@arial" w:hAnsi="Arial" w:cs="Arial"/>
          <w:b/>
          <w:caps/>
          <w:sz w:val="28"/>
          <w:szCs w:val="28"/>
        </w:rPr>
        <w:t>ISMS</w:t>
      </w:r>
      <w:r w:rsidR="00B66D79" w:rsidRPr="008163E5">
        <w:rPr>
          <w:rFonts w:ascii="Arial" w:eastAsia="&quot;@arial" w:hAnsi="Arial" w:cs="Arial"/>
          <w:b/>
          <w:sz w:val="28"/>
          <w:szCs w:val="28"/>
        </w:rPr>
        <w:t xml:space="preserve"> </w:t>
      </w:r>
      <w:r w:rsidR="006C39B3" w:rsidRPr="008163E5">
        <w:rPr>
          <w:rFonts w:ascii="Arial" w:eastAsia="&quot;@arial" w:hAnsi="Arial" w:cs="Arial"/>
          <w:b/>
          <w:sz w:val="28"/>
          <w:szCs w:val="28"/>
        </w:rPr>
        <w:t>INTERNAL AUDIT REPORT</w:t>
      </w:r>
    </w:p>
    <w:p w:rsidR="006C39B3" w:rsidRPr="008163E5" w:rsidRDefault="006C39B3" w:rsidP="008163E5">
      <w:pPr>
        <w:pStyle w:val="Subtitle"/>
        <w:ind w:left="-90" w:right="-622"/>
        <w:jc w:val="left"/>
        <w:rPr>
          <w:rFonts w:ascii="Arial" w:eastAsia="&quot;@arial" w:hAnsi="Arial" w:cs="Arial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3661"/>
        <w:gridCol w:w="1239"/>
        <w:gridCol w:w="2475"/>
      </w:tblGrid>
      <w:tr w:rsidR="003A2966" w:rsidRPr="00484A00" w:rsidTr="003A2966">
        <w:trPr>
          <w:trHeight w:val="543"/>
        </w:trPr>
        <w:tc>
          <w:tcPr>
            <w:tcW w:w="1902" w:type="dxa"/>
            <w:shd w:val="clear" w:color="auto" w:fill="DAEEF3" w:themeFill="accent5" w:themeFillTint="33"/>
            <w:vAlign w:val="center"/>
          </w:tcPr>
          <w:p w:rsidR="003A2966" w:rsidRPr="00484A00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>Company</w:t>
            </w:r>
          </w:p>
        </w:tc>
        <w:tc>
          <w:tcPr>
            <w:tcW w:w="3794" w:type="dxa"/>
            <w:vAlign w:val="center"/>
          </w:tcPr>
          <w:p w:rsidR="003A2966" w:rsidRDefault="0077642E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  <w:lang w:val="de-DE"/>
              </w:rPr>
              <w:t>Agile Lab</w:t>
            </w:r>
            <w:r w:rsidR="000108D3">
              <w:rPr>
                <w:rFonts w:ascii="Arial" w:eastAsia="&quot;@arial" w:hAnsi="Arial" w:cs="Arial"/>
                <w:szCs w:val="24"/>
                <w:lang w:val="de-DE"/>
              </w:rPr>
              <w:t xml:space="preserve"> Pte Ltd</w:t>
            </w:r>
          </w:p>
        </w:tc>
        <w:tc>
          <w:tcPr>
            <w:tcW w:w="1264" w:type="dxa"/>
            <w:vAlign w:val="center"/>
          </w:tcPr>
          <w:p w:rsidR="003A2966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  <w:lang w:val="de-DE"/>
              </w:rPr>
              <w:t>Date</w:t>
            </w:r>
          </w:p>
        </w:tc>
        <w:tc>
          <w:tcPr>
            <w:tcW w:w="2530" w:type="dxa"/>
            <w:vAlign w:val="center"/>
          </w:tcPr>
          <w:p w:rsidR="003A2966" w:rsidRDefault="0077642E" w:rsidP="0077642E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</w:rPr>
              <w:t>24 Decem</w:t>
            </w:r>
            <w:r w:rsidR="000108D3">
              <w:rPr>
                <w:rFonts w:ascii="Arial" w:eastAsia="&quot;@arial" w:hAnsi="Arial" w:cs="Arial"/>
                <w:szCs w:val="24"/>
              </w:rPr>
              <w:t>ber 20</w:t>
            </w:r>
            <w:r>
              <w:rPr>
                <w:rFonts w:ascii="Arial" w:eastAsia="&quot;@arial" w:hAnsi="Arial" w:cs="Arial"/>
                <w:szCs w:val="24"/>
              </w:rPr>
              <w:t>20</w:t>
            </w:r>
          </w:p>
        </w:tc>
      </w:tr>
      <w:tr w:rsidR="003A2966" w:rsidRPr="00484A00" w:rsidTr="003A2966">
        <w:trPr>
          <w:trHeight w:val="543"/>
        </w:trPr>
        <w:tc>
          <w:tcPr>
            <w:tcW w:w="1902" w:type="dxa"/>
            <w:shd w:val="clear" w:color="auto" w:fill="DAEEF3" w:themeFill="accent5" w:themeFillTint="33"/>
            <w:vAlign w:val="center"/>
          </w:tcPr>
          <w:p w:rsidR="003A2966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 w:rsidRPr="00484A00">
              <w:rPr>
                <w:rFonts w:ascii="Arial" w:eastAsia="&quot;@arial" w:hAnsi="Arial" w:cs="Arial"/>
                <w:b/>
                <w:szCs w:val="24"/>
              </w:rPr>
              <w:t>Auditor(s)</w:t>
            </w:r>
          </w:p>
        </w:tc>
        <w:tc>
          <w:tcPr>
            <w:tcW w:w="3794" w:type="dxa"/>
            <w:vAlign w:val="center"/>
          </w:tcPr>
          <w:p w:rsidR="003A2966" w:rsidRPr="00484A00" w:rsidRDefault="00E06F31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  <w:lang w:val="de-DE"/>
              </w:rPr>
              <w:t>Lim Sek Seong</w:t>
            </w:r>
          </w:p>
        </w:tc>
        <w:tc>
          <w:tcPr>
            <w:tcW w:w="3794" w:type="dxa"/>
            <w:gridSpan w:val="2"/>
            <w:shd w:val="clear" w:color="auto" w:fill="auto"/>
            <w:vAlign w:val="center"/>
          </w:tcPr>
          <w:p w:rsidR="003A2966" w:rsidRPr="00484A00" w:rsidRDefault="00E06F31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  <w:lang w:val="de-DE"/>
              </w:rPr>
              <w:t>Daniel Lim</w:t>
            </w:r>
          </w:p>
        </w:tc>
      </w:tr>
      <w:tr w:rsidR="003A2966" w:rsidRPr="00484A00" w:rsidTr="003A2966">
        <w:trPr>
          <w:trHeight w:val="890"/>
        </w:trPr>
        <w:tc>
          <w:tcPr>
            <w:tcW w:w="1902" w:type="dxa"/>
            <w:shd w:val="clear" w:color="auto" w:fill="DAEEF3" w:themeFill="accent5" w:themeFillTint="33"/>
            <w:vAlign w:val="center"/>
          </w:tcPr>
          <w:p w:rsidR="003A2966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 w:rsidRPr="00484A00">
              <w:rPr>
                <w:rFonts w:ascii="Arial" w:eastAsia="&quot;@arial" w:hAnsi="Arial" w:cs="Arial"/>
                <w:b/>
                <w:szCs w:val="24"/>
              </w:rPr>
              <w:t>Signature(s)</w:t>
            </w:r>
          </w:p>
        </w:tc>
        <w:tc>
          <w:tcPr>
            <w:tcW w:w="3794" w:type="dxa"/>
            <w:vAlign w:val="center"/>
          </w:tcPr>
          <w:p w:rsidR="003A2966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bookmarkStart w:id="0" w:name="_GoBack"/>
            <w:bookmarkEnd w:id="0"/>
          </w:p>
        </w:tc>
        <w:tc>
          <w:tcPr>
            <w:tcW w:w="3794" w:type="dxa"/>
            <w:gridSpan w:val="2"/>
            <w:shd w:val="clear" w:color="auto" w:fill="auto"/>
            <w:vAlign w:val="center"/>
          </w:tcPr>
          <w:p w:rsidR="003A2966" w:rsidRPr="00484A00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</w:p>
        </w:tc>
      </w:tr>
      <w:tr w:rsidR="003A2966" w:rsidRPr="00484A00" w:rsidTr="008712B9">
        <w:trPr>
          <w:trHeight w:val="680"/>
        </w:trPr>
        <w:tc>
          <w:tcPr>
            <w:tcW w:w="1902" w:type="dxa"/>
            <w:shd w:val="clear" w:color="auto" w:fill="DAEEF3" w:themeFill="accent5" w:themeFillTint="33"/>
            <w:vAlign w:val="center"/>
          </w:tcPr>
          <w:p w:rsidR="003A2966" w:rsidRPr="00484A00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>Standard</w:t>
            </w:r>
          </w:p>
        </w:tc>
        <w:tc>
          <w:tcPr>
            <w:tcW w:w="7588" w:type="dxa"/>
            <w:gridSpan w:val="3"/>
            <w:vAlign w:val="center"/>
          </w:tcPr>
          <w:p w:rsidR="003A2966" w:rsidRPr="00484A00" w:rsidRDefault="003A2966" w:rsidP="009D455A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>
              <w:rPr>
                <w:rFonts w:ascii="Arial" w:eastAsia="&quot;@arial" w:hAnsi="Arial" w:cs="Arial"/>
                <w:szCs w:val="24"/>
                <w:lang w:val="de-DE"/>
              </w:rPr>
              <w:t xml:space="preserve">ISO 27001:2013 </w:t>
            </w:r>
            <w:r w:rsidR="008B6B27">
              <w:rPr>
                <w:rFonts w:ascii="Arial" w:eastAsia="&quot;@arial" w:hAnsi="Arial" w:cs="Arial"/>
                <w:szCs w:val="24"/>
                <w:lang w:val="de-DE"/>
              </w:rPr>
              <w:t xml:space="preserve">Information technology </w:t>
            </w:r>
            <w:r w:rsidR="008B6B27">
              <w:rPr>
                <w:rFonts w:ascii="Calibri" w:eastAsia="&quot;@arial" w:hAnsi="Calibri" w:cs="Arial"/>
                <w:szCs w:val="24"/>
                <w:lang w:val="de-DE"/>
              </w:rPr>
              <w:t>—</w:t>
            </w:r>
            <w:r w:rsidR="008B6B27">
              <w:rPr>
                <w:rFonts w:ascii="Arial" w:eastAsia="&quot;@arial" w:hAnsi="Arial" w:cs="Arial"/>
                <w:szCs w:val="24"/>
                <w:lang w:val="de-DE"/>
              </w:rPr>
              <w:t xml:space="preserve"> </w:t>
            </w:r>
            <w:r w:rsidRPr="003A2966">
              <w:rPr>
                <w:rFonts w:ascii="Arial" w:eastAsia="&quot;@arial" w:hAnsi="Arial" w:cs="Arial"/>
                <w:szCs w:val="24"/>
                <w:lang w:val="de-DE"/>
              </w:rPr>
              <w:t>Security techniques — Information security management systems — Requirements</w:t>
            </w:r>
          </w:p>
        </w:tc>
      </w:tr>
      <w:tr w:rsidR="008712B9" w:rsidRPr="00D0159B" w:rsidTr="008712B9">
        <w:trPr>
          <w:trHeight w:val="624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12B9" w:rsidRPr="008712B9" w:rsidRDefault="008712B9" w:rsidP="0057797B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 w:rsidRPr="008712B9">
              <w:rPr>
                <w:rFonts w:ascii="Arial" w:eastAsia="&quot;@arial" w:hAnsi="Arial" w:cs="Arial"/>
                <w:b/>
                <w:szCs w:val="24"/>
              </w:rPr>
              <w:t>Audit Objective</w:t>
            </w:r>
          </w:p>
        </w:tc>
        <w:tc>
          <w:tcPr>
            <w:tcW w:w="7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2B9" w:rsidRPr="008712B9" w:rsidRDefault="008712B9" w:rsidP="0057797B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 w:rsidRPr="008712B9">
              <w:rPr>
                <w:rFonts w:ascii="Arial" w:eastAsia="&quot;@arial" w:hAnsi="Arial" w:cs="Arial"/>
                <w:szCs w:val="24"/>
                <w:lang w:val="de-DE"/>
              </w:rPr>
              <w:t>To assess the effectiveness of the ISMS implementation based on the ISO 27001:2013 International ISMS standard</w:t>
            </w:r>
          </w:p>
        </w:tc>
      </w:tr>
      <w:tr w:rsidR="008712B9" w:rsidRPr="00D0159B" w:rsidTr="000108D3">
        <w:trPr>
          <w:trHeight w:val="1020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12B9" w:rsidRPr="008712B9" w:rsidRDefault="008712B9" w:rsidP="0057797B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 w:rsidRPr="008712B9">
              <w:rPr>
                <w:rFonts w:ascii="Arial" w:eastAsia="&quot;@arial" w:hAnsi="Arial" w:cs="Arial"/>
                <w:b/>
                <w:szCs w:val="24"/>
              </w:rPr>
              <w:t>Audit Scope</w:t>
            </w:r>
          </w:p>
        </w:tc>
        <w:tc>
          <w:tcPr>
            <w:tcW w:w="7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2B9" w:rsidRPr="008712B9" w:rsidRDefault="008712B9" w:rsidP="000108D3">
            <w:pPr>
              <w:pStyle w:val="Subtitle"/>
              <w:jc w:val="left"/>
              <w:rPr>
                <w:rFonts w:ascii="Arial" w:eastAsia="&quot;@arial" w:hAnsi="Arial" w:cs="Arial"/>
                <w:szCs w:val="24"/>
                <w:lang w:val="de-DE"/>
              </w:rPr>
            </w:pPr>
            <w:r w:rsidRPr="008712B9">
              <w:rPr>
                <w:rFonts w:ascii="Arial" w:eastAsia="&quot;@arial" w:hAnsi="Arial" w:cs="Arial"/>
                <w:szCs w:val="24"/>
                <w:lang w:val="de-DE"/>
              </w:rPr>
              <w:t xml:space="preserve">The audit scope will be based on the scope of the ISMS – which cover the </w:t>
            </w:r>
            <w:r w:rsidR="000108D3">
              <w:rPr>
                <w:rFonts w:ascii="Arial" w:eastAsia="&quot;@arial" w:hAnsi="Arial" w:cs="Arial"/>
                <w:szCs w:val="24"/>
                <w:lang w:val="de-DE"/>
              </w:rPr>
              <w:t>business activities relating to the delivery of customised lanyards, ID batch printing and sports trophies.</w:t>
            </w:r>
          </w:p>
        </w:tc>
      </w:tr>
    </w:tbl>
    <w:p w:rsidR="004B7F05" w:rsidRDefault="004B7F05" w:rsidP="008163E5">
      <w:pPr>
        <w:pStyle w:val="Subtitle"/>
        <w:jc w:val="left"/>
        <w:rPr>
          <w:rFonts w:ascii="Arial" w:eastAsia="&quot;@arial" w:hAnsi="Arial" w:cs="Arial"/>
          <w:sz w:val="28"/>
          <w:szCs w:val="28"/>
          <w:lang w:val="de-DE"/>
        </w:rPr>
      </w:pPr>
    </w:p>
    <w:tbl>
      <w:tblPr>
        <w:tblW w:w="9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0A0" w:firstRow="1" w:lastRow="0" w:firstColumn="1" w:lastColumn="0" w:noHBand="0" w:noVBand="0"/>
      </w:tblPr>
      <w:tblGrid>
        <w:gridCol w:w="7933"/>
        <w:gridCol w:w="1312"/>
      </w:tblGrid>
      <w:tr w:rsidR="006C39B3" w:rsidRPr="008163E5" w:rsidTr="003A078F">
        <w:trPr>
          <w:trHeight w:val="340"/>
        </w:trPr>
        <w:tc>
          <w:tcPr>
            <w:tcW w:w="9245" w:type="dxa"/>
            <w:gridSpan w:val="2"/>
            <w:shd w:val="clear" w:color="auto" w:fill="DAEEF3" w:themeFill="accent5" w:themeFillTint="33"/>
            <w:vAlign w:val="center"/>
          </w:tcPr>
          <w:p w:rsidR="006C39B3" w:rsidRPr="008163E5" w:rsidRDefault="003A2966" w:rsidP="00E37739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 xml:space="preserve">Part </w:t>
            </w:r>
            <w:r w:rsidR="006C39B3" w:rsidRPr="008163E5">
              <w:rPr>
                <w:rFonts w:ascii="Arial" w:eastAsia="&quot;@arial" w:hAnsi="Arial" w:cs="Arial"/>
                <w:b/>
                <w:szCs w:val="24"/>
              </w:rPr>
              <w:t>A. Audit Summary</w:t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 xml:space="preserve">ISMS audit plan and </w:t>
            </w:r>
            <w:proofErr w:type="spellStart"/>
            <w:r>
              <w:rPr>
                <w:rFonts w:ascii="Arial" w:eastAsia="&quot;@arial" w:hAnsi="Arial" w:cs="Arial"/>
                <w:szCs w:val="24"/>
              </w:rPr>
              <w:t>programme</w:t>
            </w:r>
            <w:proofErr w:type="spellEnd"/>
          </w:p>
        </w:tc>
        <w:tc>
          <w:tcPr>
            <w:tcW w:w="1312" w:type="dxa"/>
            <w:vAlign w:val="center"/>
          </w:tcPr>
          <w:p w:rsidR="006C1620" w:rsidRDefault="006C1620" w:rsidP="006C1620">
            <w:pPr>
              <w:pStyle w:val="Subtitle"/>
              <w:jc w:val="center"/>
              <w:rPr>
                <w:rFonts w:ascii="Arial" w:eastAsia="&quot;@arial" w:hAnsi="Arial" w:cs="Arial"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Pr="000552F5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ISMS conforms to the organization’s requirements</w:t>
            </w:r>
          </w:p>
        </w:tc>
        <w:tc>
          <w:tcPr>
            <w:tcW w:w="1312" w:type="dxa"/>
            <w:vAlign w:val="center"/>
          </w:tcPr>
          <w:p w:rsidR="006C1620" w:rsidRPr="008E7EBC" w:rsidRDefault="006C1620" w:rsidP="006C1620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ISMS conforms to the ISO 27001:2013</w:t>
            </w:r>
          </w:p>
        </w:tc>
        <w:tc>
          <w:tcPr>
            <w:tcW w:w="1312" w:type="dxa"/>
            <w:vAlign w:val="center"/>
          </w:tcPr>
          <w:p w:rsidR="006C1620" w:rsidRPr="008E7EBC" w:rsidRDefault="006C1620" w:rsidP="006C1620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ISMS implemented is maintained</w:t>
            </w:r>
          </w:p>
        </w:tc>
        <w:tc>
          <w:tcPr>
            <w:tcW w:w="1312" w:type="dxa"/>
            <w:vAlign w:val="center"/>
          </w:tcPr>
          <w:p w:rsidR="006C1620" w:rsidRPr="008E7EBC" w:rsidRDefault="006C1620" w:rsidP="006C1620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Default="008712B9" w:rsidP="008712B9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ISMS conforms to the scope of the audit and the criteria</w:t>
            </w:r>
          </w:p>
        </w:tc>
        <w:tc>
          <w:tcPr>
            <w:tcW w:w="1312" w:type="dxa"/>
            <w:vAlign w:val="center"/>
          </w:tcPr>
          <w:p w:rsidR="006C1620" w:rsidRPr="008E7EBC" w:rsidRDefault="006C1620" w:rsidP="008712B9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8712B9" w:rsidRPr="008163E5" w:rsidTr="003A078F">
        <w:trPr>
          <w:trHeight w:val="340"/>
        </w:trPr>
        <w:tc>
          <w:tcPr>
            <w:tcW w:w="7933" w:type="dxa"/>
            <w:vAlign w:val="center"/>
          </w:tcPr>
          <w:p w:rsidR="008712B9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ISMS document control and change management</w:t>
            </w:r>
          </w:p>
        </w:tc>
        <w:tc>
          <w:tcPr>
            <w:tcW w:w="1312" w:type="dxa"/>
            <w:vAlign w:val="center"/>
          </w:tcPr>
          <w:p w:rsidR="008712B9" w:rsidRPr="008E7EBC" w:rsidRDefault="008712B9" w:rsidP="006C1620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Default="008712B9" w:rsidP="006C1620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Results of internal audit are reported to senior management</w:t>
            </w:r>
          </w:p>
        </w:tc>
        <w:tc>
          <w:tcPr>
            <w:tcW w:w="1312" w:type="dxa"/>
            <w:vAlign w:val="center"/>
          </w:tcPr>
          <w:p w:rsidR="006C1620" w:rsidRPr="008E7EBC" w:rsidRDefault="006C1620" w:rsidP="006C1620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 w:rsidRPr="008E7EBC">
              <w:rPr>
                <w:rFonts w:ascii="Arial" w:eastAsia="&quot;@arial" w:hAnsi="Arial" w:cs="Arial"/>
                <w:bCs/>
                <w:szCs w:val="24"/>
              </w:rPr>
              <w:sym w:font="Wingdings" w:char="F0FC"/>
            </w:r>
          </w:p>
        </w:tc>
      </w:tr>
      <w:tr w:rsidR="006C1620" w:rsidRPr="008163E5" w:rsidTr="003A078F">
        <w:trPr>
          <w:trHeight w:val="340"/>
        </w:trPr>
        <w:tc>
          <w:tcPr>
            <w:tcW w:w="7933" w:type="dxa"/>
            <w:vAlign w:val="center"/>
          </w:tcPr>
          <w:p w:rsidR="006C1620" w:rsidRPr="008712B9" w:rsidRDefault="008712B9" w:rsidP="008712B9">
            <w:pPr>
              <w:pStyle w:val="Subtitle"/>
              <w:numPr>
                <w:ilvl w:val="0"/>
                <w:numId w:val="12"/>
              </w:numPr>
              <w:ind w:left="180" w:hanging="180"/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Results from previous internal audit</w:t>
            </w:r>
          </w:p>
        </w:tc>
        <w:tc>
          <w:tcPr>
            <w:tcW w:w="1312" w:type="dxa"/>
            <w:vAlign w:val="center"/>
          </w:tcPr>
          <w:p w:rsidR="006C1620" w:rsidRPr="008E7EBC" w:rsidRDefault="008712B9" w:rsidP="008712B9">
            <w:pPr>
              <w:pStyle w:val="Subtitle"/>
              <w:jc w:val="center"/>
              <w:rPr>
                <w:rFonts w:ascii="Arial" w:eastAsia="&quot;@arial" w:hAnsi="Arial" w:cs="Arial"/>
                <w:bCs/>
                <w:szCs w:val="24"/>
              </w:rPr>
            </w:pPr>
            <w:r>
              <w:rPr>
                <w:rFonts w:ascii="Arial" w:eastAsia="&quot;@arial" w:hAnsi="Arial" w:cs="Arial"/>
                <w:bCs/>
                <w:szCs w:val="24"/>
              </w:rPr>
              <w:t>NA</w:t>
            </w:r>
          </w:p>
        </w:tc>
      </w:tr>
    </w:tbl>
    <w:p w:rsidR="003A2966" w:rsidRDefault="003A2966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0A0" w:firstRow="1" w:lastRow="0" w:firstColumn="1" w:lastColumn="0" w:noHBand="0" w:noVBand="0"/>
      </w:tblPr>
      <w:tblGrid>
        <w:gridCol w:w="6062"/>
        <w:gridCol w:w="3147"/>
      </w:tblGrid>
      <w:tr w:rsidR="008E7EBC" w:rsidRPr="008163E5" w:rsidTr="003A078F">
        <w:tc>
          <w:tcPr>
            <w:tcW w:w="6062" w:type="dxa"/>
            <w:shd w:val="clear" w:color="auto" w:fill="DAEEF3" w:themeFill="accent5" w:themeFillTint="33"/>
          </w:tcPr>
          <w:p w:rsidR="008E7EBC" w:rsidRPr="00777333" w:rsidRDefault="008E7EBC" w:rsidP="008712B9">
            <w:pPr>
              <w:pStyle w:val="Footer"/>
            </w:pPr>
            <w:r w:rsidRPr="00777333">
              <w:t xml:space="preserve">B. </w:t>
            </w:r>
            <w:r>
              <w:t>Non-conformities (NCs)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:rsidR="008E7EBC" w:rsidRDefault="008E7EBC" w:rsidP="008712B9">
            <w:pPr>
              <w:pStyle w:val="Footer"/>
            </w:pPr>
            <w:r>
              <w:t xml:space="preserve">No. of NCs: </w:t>
            </w:r>
            <w:r>
              <w:tab/>
              <w:t>Major None</w:t>
            </w:r>
          </w:p>
          <w:p w:rsidR="008E7EBC" w:rsidRPr="00777333" w:rsidRDefault="008E7EBC" w:rsidP="008712B9">
            <w:pPr>
              <w:pStyle w:val="Footer"/>
            </w:pPr>
            <w:r>
              <w:tab/>
            </w:r>
            <w:r w:rsidR="00716FD7">
              <w:tab/>
            </w:r>
            <w:r>
              <w:t>Minor None</w:t>
            </w:r>
          </w:p>
        </w:tc>
      </w:tr>
      <w:tr w:rsidR="008E7EBC" w:rsidRPr="008163E5" w:rsidTr="003A078F">
        <w:trPr>
          <w:trHeight w:val="1519"/>
        </w:trPr>
        <w:tc>
          <w:tcPr>
            <w:tcW w:w="9209" w:type="dxa"/>
            <w:gridSpan w:val="2"/>
          </w:tcPr>
          <w:p w:rsidR="008E7EBC" w:rsidRDefault="008E7EBC" w:rsidP="008712B9">
            <w:pPr>
              <w:pStyle w:val="Footer"/>
            </w:pPr>
            <w:r>
              <w:t>Details of NCs: None</w:t>
            </w:r>
          </w:p>
          <w:p w:rsidR="008E7EBC" w:rsidRDefault="008E7EBC" w:rsidP="008712B9">
            <w:pPr>
              <w:pStyle w:val="Footer"/>
            </w:pPr>
          </w:p>
          <w:p w:rsidR="008E7EBC" w:rsidRPr="008E7EBC" w:rsidRDefault="008E7EBC" w:rsidP="008712B9">
            <w:pPr>
              <w:pStyle w:val="Footer"/>
              <w:ind w:left="0" w:firstLine="0"/>
            </w:pPr>
          </w:p>
        </w:tc>
      </w:tr>
    </w:tbl>
    <w:p w:rsidR="006C1620" w:rsidRDefault="006C1620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0A0" w:firstRow="1" w:lastRow="0" w:firstColumn="1" w:lastColumn="0" w:noHBand="0" w:noVBand="0"/>
      </w:tblPr>
      <w:tblGrid>
        <w:gridCol w:w="6062"/>
        <w:gridCol w:w="3147"/>
      </w:tblGrid>
      <w:tr w:rsidR="00E37739" w:rsidRPr="008163E5" w:rsidTr="003A078F">
        <w:trPr>
          <w:trHeight w:val="303"/>
        </w:trPr>
        <w:tc>
          <w:tcPr>
            <w:tcW w:w="6062" w:type="dxa"/>
            <w:shd w:val="clear" w:color="auto" w:fill="DAEEF3" w:themeFill="accent5" w:themeFillTint="33"/>
          </w:tcPr>
          <w:p w:rsidR="00E37739" w:rsidRPr="00777333" w:rsidRDefault="00E37739" w:rsidP="009A67D6">
            <w:pPr>
              <w:pStyle w:val="Footer"/>
            </w:pPr>
            <w:r>
              <w:t xml:space="preserve">C. </w:t>
            </w:r>
            <w:r w:rsidR="009A67D6">
              <w:t>Areas for improvements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:rsidR="00E37739" w:rsidRPr="00777333" w:rsidRDefault="00E37739" w:rsidP="00C9179A">
            <w:pPr>
              <w:pStyle w:val="Footer"/>
            </w:pPr>
            <w:r>
              <w:t xml:space="preserve">No. of observations: </w:t>
            </w:r>
            <w:r w:rsidR="009A67D6">
              <w:t>3</w:t>
            </w:r>
          </w:p>
        </w:tc>
      </w:tr>
      <w:tr w:rsidR="00E37739" w:rsidRPr="008163E5" w:rsidTr="003A078F">
        <w:trPr>
          <w:trHeight w:val="303"/>
        </w:trPr>
        <w:tc>
          <w:tcPr>
            <w:tcW w:w="9209" w:type="dxa"/>
            <w:gridSpan w:val="2"/>
            <w:shd w:val="clear" w:color="auto" w:fill="auto"/>
          </w:tcPr>
          <w:p w:rsidR="00E37739" w:rsidRPr="00E55E64" w:rsidRDefault="00E37739" w:rsidP="00E37739">
            <w:pPr>
              <w:pStyle w:val="Footer"/>
              <w:pBdr>
                <w:top w:val="none" w:sz="0" w:space="0" w:color="auto"/>
              </w:pBdr>
              <w:snapToGrid w:val="0"/>
            </w:pPr>
            <w:r>
              <w:t xml:space="preserve">1) </w:t>
            </w:r>
            <w:r w:rsidR="00E55603">
              <w:t>Information security risk assessment (6.1.2</w:t>
            </w:r>
            <w:r w:rsidR="00906EA2">
              <w:t>; 8.2</w:t>
            </w:r>
            <w:r>
              <w:t>)</w:t>
            </w:r>
          </w:p>
          <w:p w:rsidR="00E37739" w:rsidRPr="00E55E64" w:rsidRDefault="00E37739" w:rsidP="00E37739">
            <w:pPr>
              <w:pStyle w:val="Footer"/>
              <w:pBdr>
                <w:top w:val="none" w:sz="0" w:space="0" w:color="auto"/>
              </w:pBdr>
              <w:snapToGrid w:val="0"/>
            </w:pPr>
          </w:p>
          <w:p w:rsidR="00E37739" w:rsidRPr="00E55E64" w:rsidRDefault="00E37739" w:rsidP="00E37739">
            <w:pPr>
              <w:pStyle w:val="Footer"/>
              <w:pBdr>
                <w:top w:val="none" w:sz="0" w:space="0" w:color="auto"/>
              </w:pBdr>
              <w:snapToGrid w:val="0"/>
            </w:pPr>
            <w:r w:rsidRPr="00E55E64">
              <w:t>Observations:</w:t>
            </w:r>
          </w:p>
          <w:p w:rsidR="00E37739" w:rsidRPr="000108D3" w:rsidRDefault="00E55603" w:rsidP="005D00AE">
            <w:pPr>
              <w:pStyle w:val="L1-bullet"/>
            </w:pPr>
            <w:r>
              <w:t xml:space="preserve">The organization practices internationally accepted good practices for </w:t>
            </w:r>
            <w:r w:rsidR="000108D3">
              <w:t>data protection and loss prevention</w:t>
            </w:r>
            <w:r>
              <w:t>.</w:t>
            </w:r>
          </w:p>
          <w:p w:rsidR="00E37739" w:rsidRDefault="000108D3" w:rsidP="0077642E">
            <w:pPr>
              <w:pStyle w:val="L2-bullet"/>
            </w:pPr>
            <w:r>
              <w:lastRenderedPageBreak/>
              <w:t xml:space="preserve">Case no. 1: </w:t>
            </w:r>
          </w:p>
          <w:p w:rsidR="00E37739" w:rsidRPr="00E55E64" w:rsidRDefault="00344E0C" w:rsidP="00E37739">
            <w:pPr>
              <w:pStyle w:val="Subtitle"/>
              <w:snapToGrid w:val="0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 xml:space="preserve">Conclusions and </w:t>
            </w:r>
            <w:r w:rsidR="00E37739" w:rsidRPr="00E55E64">
              <w:rPr>
                <w:rFonts w:ascii="Arial" w:eastAsia="&quot;@arial" w:hAnsi="Arial" w:cs="Arial"/>
                <w:b/>
                <w:szCs w:val="24"/>
              </w:rPr>
              <w:t>Recommendations:</w:t>
            </w:r>
          </w:p>
          <w:p w:rsidR="006B7EC8" w:rsidRDefault="00344E0C" w:rsidP="006B7EC8">
            <w:pPr>
              <w:pStyle w:val="Subtitle"/>
              <w:numPr>
                <w:ilvl w:val="0"/>
                <w:numId w:val="11"/>
              </w:numPr>
              <w:snapToGrid w:val="0"/>
              <w:jc w:val="both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The actions taken were adequate.</w:t>
            </w:r>
          </w:p>
          <w:p w:rsidR="00344E0C" w:rsidRDefault="00344E0C" w:rsidP="006B7EC8">
            <w:pPr>
              <w:pStyle w:val="Subtitle"/>
              <w:numPr>
                <w:ilvl w:val="0"/>
                <w:numId w:val="11"/>
              </w:numPr>
              <w:snapToGrid w:val="0"/>
              <w:jc w:val="both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No further improvements are required.</w:t>
            </w:r>
          </w:p>
          <w:p w:rsidR="00E37739" w:rsidRDefault="00E37739" w:rsidP="00E37739">
            <w:pPr>
              <w:pStyle w:val="Footer"/>
              <w:pBdr>
                <w:top w:val="none" w:sz="0" w:space="0" w:color="auto"/>
              </w:pBdr>
            </w:pPr>
          </w:p>
        </w:tc>
      </w:tr>
      <w:tr w:rsidR="00E37739" w:rsidRPr="008163E5" w:rsidTr="003A078F">
        <w:trPr>
          <w:trHeight w:val="303"/>
        </w:trPr>
        <w:tc>
          <w:tcPr>
            <w:tcW w:w="9209" w:type="dxa"/>
            <w:gridSpan w:val="2"/>
            <w:shd w:val="clear" w:color="auto" w:fill="auto"/>
          </w:tcPr>
          <w:p w:rsidR="00E37739" w:rsidRDefault="00E37739" w:rsidP="00E37739">
            <w:pPr>
              <w:rPr>
                <w:rFonts w:eastAsia="楷体"/>
                <w:b/>
              </w:rPr>
            </w:pPr>
            <w:r>
              <w:rPr>
                <w:rFonts w:eastAsia="&quot;@arial"/>
                <w:b/>
              </w:rPr>
              <w:lastRenderedPageBreak/>
              <w:t>2)</w:t>
            </w:r>
            <w:r w:rsidRPr="008163E5">
              <w:rPr>
                <w:rFonts w:eastAsia="&quot;@arial"/>
                <w:b/>
              </w:rPr>
              <w:t xml:space="preserve"> </w:t>
            </w:r>
            <w:r w:rsidR="00344E0C">
              <w:rPr>
                <w:rFonts w:eastAsia="&quot;@arial"/>
                <w:b/>
              </w:rPr>
              <w:t>Information security r</w:t>
            </w:r>
            <w:r w:rsidR="00344E0C">
              <w:rPr>
                <w:rFonts w:eastAsia="楷体"/>
                <w:b/>
              </w:rPr>
              <w:t>isk treatment (6.1.3</w:t>
            </w:r>
            <w:r w:rsidR="00906EA2">
              <w:rPr>
                <w:rFonts w:eastAsia="楷体"/>
                <w:b/>
              </w:rPr>
              <w:t>; 8.3</w:t>
            </w:r>
            <w:r>
              <w:rPr>
                <w:rFonts w:eastAsia="楷体"/>
                <w:b/>
              </w:rPr>
              <w:t>)</w:t>
            </w:r>
          </w:p>
          <w:p w:rsidR="00E37739" w:rsidRPr="008163E5" w:rsidRDefault="00E37739" w:rsidP="00E37739">
            <w:pPr>
              <w:rPr>
                <w:rFonts w:eastAsia="楷体"/>
                <w:b/>
              </w:rPr>
            </w:pPr>
          </w:p>
          <w:p w:rsidR="00E37739" w:rsidRPr="00BF1169" w:rsidRDefault="00E37739" w:rsidP="00E37739">
            <w:pPr>
              <w:rPr>
                <w:rFonts w:eastAsia="楷体"/>
                <w:b/>
                <w:bCs/>
              </w:rPr>
            </w:pPr>
            <w:r w:rsidRPr="00BF1169">
              <w:rPr>
                <w:rFonts w:eastAsia="楷体"/>
                <w:b/>
                <w:bCs/>
              </w:rPr>
              <w:t>Observations:</w:t>
            </w:r>
          </w:p>
          <w:p w:rsidR="005D00AE" w:rsidRPr="005D00AE" w:rsidRDefault="00344E0C" w:rsidP="00E06F31">
            <w:pPr>
              <w:numPr>
                <w:ilvl w:val="0"/>
                <w:numId w:val="9"/>
              </w:numPr>
              <w:rPr>
                <w:rFonts w:eastAsia="&quot;@arial"/>
              </w:rPr>
            </w:pPr>
            <w:r>
              <w:rPr>
                <w:rFonts w:eastAsia="楷体"/>
              </w:rPr>
              <w:t>The organization</w:t>
            </w:r>
            <w:r w:rsidR="005D00AE">
              <w:rPr>
                <w:rFonts w:eastAsia="楷体"/>
              </w:rPr>
              <w:t xml:space="preserve"> outsourced the system to a reputable service provider.</w:t>
            </w:r>
          </w:p>
          <w:p w:rsidR="006B7EC8" w:rsidRPr="006B7EC8" w:rsidRDefault="005D00AE" w:rsidP="00E06F31">
            <w:pPr>
              <w:pStyle w:val="L2-bullet"/>
              <w:numPr>
                <w:ilvl w:val="1"/>
                <w:numId w:val="9"/>
              </w:numPr>
            </w:pPr>
            <w:r>
              <w:t xml:space="preserve">Administration rights </w:t>
            </w:r>
          </w:p>
          <w:p w:rsidR="00E37739" w:rsidRDefault="00E37739" w:rsidP="00E37739">
            <w:pPr>
              <w:pStyle w:val="Subtitle"/>
              <w:ind w:left="360"/>
              <w:jc w:val="left"/>
              <w:rPr>
                <w:rFonts w:ascii="Arial" w:eastAsia="&quot;@arial" w:hAnsi="Arial" w:cs="Arial"/>
                <w:szCs w:val="24"/>
              </w:rPr>
            </w:pPr>
          </w:p>
          <w:p w:rsidR="00E37739" w:rsidRPr="00BF1169" w:rsidRDefault="00906EA2" w:rsidP="00E37739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 xml:space="preserve">Conclusions and </w:t>
            </w:r>
            <w:r w:rsidR="00E37739" w:rsidRPr="00BF1169">
              <w:rPr>
                <w:rFonts w:ascii="Arial" w:eastAsia="&quot;@arial" w:hAnsi="Arial" w:cs="Arial"/>
                <w:b/>
                <w:szCs w:val="24"/>
              </w:rPr>
              <w:t xml:space="preserve">Recommendations: </w:t>
            </w:r>
          </w:p>
          <w:p w:rsidR="00E06F31" w:rsidRDefault="00E06F31" w:rsidP="00E06F31">
            <w:pPr>
              <w:pStyle w:val="Subtitle"/>
              <w:numPr>
                <w:ilvl w:val="0"/>
                <w:numId w:val="9"/>
              </w:numPr>
              <w:snapToGrid w:val="0"/>
              <w:jc w:val="both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The actions taken were adequate.</w:t>
            </w:r>
          </w:p>
          <w:p w:rsidR="00906EA2" w:rsidRDefault="00E06F31" w:rsidP="00E06F31">
            <w:pPr>
              <w:pStyle w:val="Subtitle"/>
              <w:numPr>
                <w:ilvl w:val="0"/>
                <w:numId w:val="9"/>
              </w:numPr>
              <w:jc w:val="left"/>
              <w:rPr>
                <w:rFonts w:ascii="Arial" w:eastAsia="&quot;@arial" w:hAnsi="Arial" w:cs="Arial"/>
                <w:szCs w:val="24"/>
              </w:rPr>
            </w:pPr>
            <w:r>
              <w:rPr>
                <w:rFonts w:ascii="Arial" w:eastAsia="&quot;@arial" w:hAnsi="Arial" w:cs="Arial"/>
                <w:szCs w:val="24"/>
              </w:rPr>
              <w:t>No further improvements are required</w:t>
            </w:r>
            <w:r w:rsidR="00906EA2">
              <w:rPr>
                <w:rFonts w:ascii="Arial" w:eastAsia="&quot;@arial" w:hAnsi="Arial" w:cs="Arial"/>
                <w:szCs w:val="24"/>
              </w:rPr>
              <w:t>.</w:t>
            </w:r>
          </w:p>
          <w:p w:rsidR="00E37739" w:rsidRDefault="00E37739" w:rsidP="00E37739">
            <w:pPr>
              <w:pStyle w:val="Footer"/>
              <w:pBdr>
                <w:top w:val="none" w:sz="0" w:space="0" w:color="auto"/>
              </w:pBdr>
              <w:snapToGrid w:val="0"/>
            </w:pPr>
          </w:p>
        </w:tc>
      </w:tr>
      <w:tr w:rsidR="009A67D6" w:rsidRPr="008163E5" w:rsidTr="003A078F">
        <w:trPr>
          <w:trHeight w:val="303"/>
        </w:trPr>
        <w:tc>
          <w:tcPr>
            <w:tcW w:w="9209" w:type="dxa"/>
            <w:gridSpan w:val="2"/>
            <w:shd w:val="clear" w:color="auto" w:fill="auto"/>
          </w:tcPr>
          <w:p w:rsidR="009A67D6" w:rsidRDefault="009A67D6" w:rsidP="009A67D6">
            <w:pPr>
              <w:rPr>
                <w:rFonts w:eastAsia="楷体"/>
                <w:b/>
              </w:rPr>
            </w:pPr>
            <w:r>
              <w:rPr>
                <w:rFonts w:eastAsia="&quot;@arial"/>
                <w:b/>
              </w:rPr>
              <w:t>3)  Information security r</w:t>
            </w:r>
            <w:r>
              <w:rPr>
                <w:rFonts w:eastAsia="楷体"/>
                <w:b/>
              </w:rPr>
              <w:t>isk treatment (6.1.3; 8.3) – events logging &amp; monitoring (A.12.4)</w:t>
            </w:r>
          </w:p>
          <w:p w:rsidR="009A67D6" w:rsidRPr="008163E5" w:rsidRDefault="009A67D6" w:rsidP="009A67D6">
            <w:pPr>
              <w:rPr>
                <w:rFonts w:eastAsia="楷体"/>
                <w:b/>
              </w:rPr>
            </w:pPr>
          </w:p>
          <w:p w:rsidR="009A67D6" w:rsidRPr="00BF1169" w:rsidRDefault="009A67D6" w:rsidP="009A67D6">
            <w:pPr>
              <w:rPr>
                <w:rFonts w:eastAsia="楷体"/>
                <w:b/>
                <w:bCs/>
              </w:rPr>
            </w:pPr>
            <w:r w:rsidRPr="00BF1169">
              <w:rPr>
                <w:rFonts w:eastAsia="楷体"/>
                <w:b/>
                <w:bCs/>
              </w:rPr>
              <w:t>Observations:</w:t>
            </w:r>
          </w:p>
          <w:p w:rsidR="009A67D6" w:rsidRPr="005D00AE" w:rsidRDefault="009A67D6" w:rsidP="009A67D6">
            <w:pPr>
              <w:pStyle w:val="L1-bullet"/>
            </w:pPr>
            <w:r>
              <w:t>The logging and monitoring of events (including the protection of events, administrator and operator) logs should be implemented.</w:t>
            </w:r>
          </w:p>
          <w:p w:rsidR="009A67D6" w:rsidRPr="006B7EC8" w:rsidRDefault="009A67D6" w:rsidP="009A67D6">
            <w:pPr>
              <w:pStyle w:val="L2-bullet"/>
            </w:pPr>
            <w:r>
              <w:t>Currently, all events and issues are investigated and tracked manually. This is effective only if the issue is a significant event. Small issues and minor events should also be logged and tracked; as an individual event, or a series of related events may escalate to become a major issue.</w:t>
            </w:r>
          </w:p>
          <w:p w:rsidR="009A67D6" w:rsidRDefault="009A67D6" w:rsidP="009A67D6">
            <w:pPr>
              <w:pStyle w:val="Subtitle"/>
              <w:ind w:left="360"/>
              <w:jc w:val="left"/>
              <w:rPr>
                <w:rFonts w:ascii="Arial" w:eastAsia="&quot;@arial" w:hAnsi="Arial" w:cs="Arial"/>
                <w:szCs w:val="24"/>
              </w:rPr>
            </w:pPr>
          </w:p>
          <w:p w:rsidR="009A67D6" w:rsidRPr="00BF1169" w:rsidRDefault="009A67D6" w:rsidP="009A67D6">
            <w:pPr>
              <w:pStyle w:val="Subtitle"/>
              <w:jc w:val="left"/>
              <w:rPr>
                <w:rFonts w:ascii="Arial" w:eastAsia="&quot;@arial" w:hAnsi="Arial" w:cs="Arial"/>
                <w:b/>
                <w:szCs w:val="24"/>
              </w:rPr>
            </w:pPr>
            <w:r>
              <w:rPr>
                <w:rFonts w:ascii="Arial" w:eastAsia="&quot;@arial" w:hAnsi="Arial" w:cs="Arial"/>
                <w:b/>
                <w:szCs w:val="24"/>
              </w:rPr>
              <w:t xml:space="preserve">Conclusions and </w:t>
            </w:r>
            <w:r w:rsidRPr="00BF1169">
              <w:rPr>
                <w:rFonts w:ascii="Arial" w:eastAsia="&quot;@arial" w:hAnsi="Arial" w:cs="Arial"/>
                <w:b/>
                <w:szCs w:val="24"/>
              </w:rPr>
              <w:t xml:space="preserve">Recommendations: </w:t>
            </w:r>
          </w:p>
          <w:p w:rsidR="009A67D6" w:rsidRPr="009A67D6" w:rsidRDefault="009A67D6" w:rsidP="009A67D6">
            <w:pPr>
              <w:pStyle w:val="L1-bullet"/>
            </w:pPr>
            <w:r>
              <w:t>When developing or implementing new systems and databases, this matter needs to be discussed and documented.</w:t>
            </w:r>
          </w:p>
          <w:p w:rsidR="009A67D6" w:rsidRDefault="009A67D6" w:rsidP="00E37739">
            <w:pPr>
              <w:rPr>
                <w:rFonts w:eastAsia="&quot;@arial"/>
                <w:b/>
              </w:rPr>
            </w:pPr>
          </w:p>
        </w:tc>
      </w:tr>
    </w:tbl>
    <w:p w:rsidR="006C39B3" w:rsidRDefault="006C39B3" w:rsidP="008163E5"/>
    <w:sectPr w:rsidR="006C39B3" w:rsidSect="0077642E">
      <w:headerReference w:type="default" r:id="rId8"/>
      <w:footerReference w:type="default" r:id="rId9"/>
      <w:footerReference w:type="first" r:id="rId10"/>
      <w:pgSz w:w="11909" w:h="16834" w:code="9"/>
      <w:pgMar w:top="993" w:right="1195" w:bottom="1134" w:left="1440" w:header="720" w:footer="576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93F" w:rsidRDefault="003E093F">
      <w:r>
        <w:separator/>
      </w:r>
    </w:p>
  </w:endnote>
  <w:endnote w:type="continuationSeparator" w:id="0">
    <w:p w:rsidR="003E093F" w:rsidRDefault="003E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@arial">
    <w:altName w:val="Arial Unicode MS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楷体">
    <w:altName w:val="Arial Unicode MS"/>
    <w:panose1 w:val="00000000000000000000"/>
    <w:charset w:val="86"/>
    <w:family w:val="roman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5671" w:rsidRPr="009D455A" w:rsidRDefault="008C5671" w:rsidP="00C9179A">
    <w:pPr>
      <w:pStyle w:val="Footer"/>
      <w:rPr>
        <w:b w:val="0"/>
        <w:sz w:val="20"/>
        <w:lang w:val="fr-FR"/>
      </w:rPr>
    </w:pPr>
    <w:proofErr w:type="spellStart"/>
    <w:r w:rsidRPr="009D455A">
      <w:rPr>
        <w:b w:val="0"/>
        <w:sz w:val="20"/>
        <w:lang w:val="fr-FR"/>
      </w:rPr>
      <w:t>Internal</w:t>
    </w:r>
    <w:proofErr w:type="spellEnd"/>
    <w:r w:rsidRPr="009D455A">
      <w:rPr>
        <w:b w:val="0"/>
        <w:sz w:val="20"/>
        <w:lang w:val="fr-FR"/>
      </w:rPr>
      <w:t xml:space="preserve"> Audit Report Version No. </w:t>
    </w:r>
    <w:r w:rsidRPr="009D455A">
      <w:rPr>
        <w:b w:val="0"/>
        <w:sz w:val="20"/>
      </w:rPr>
      <w:fldChar w:fldCharType="begin"/>
    </w:r>
    <w:r w:rsidRPr="009D455A">
      <w:rPr>
        <w:b w:val="0"/>
        <w:sz w:val="20"/>
        <w:lang w:val="fr-FR"/>
      </w:rPr>
      <w:instrText xml:space="preserve"> DOCPROPERTY  Version  \* MERGEFORMAT </w:instrText>
    </w:r>
    <w:r w:rsidRPr="009D455A">
      <w:rPr>
        <w:b w:val="0"/>
        <w:sz w:val="20"/>
      </w:rPr>
      <w:fldChar w:fldCharType="separate"/>
    </w:r>
    <w:r w:rsidRPr="009D455A">
      <w:rPr>
        <w:b w:val="0"/>
        <w:sz w:val="20"/>
        <w:lang w:val="fr-FR"/>
      </w:rPr>
      <w:t>1.0</w:t>
    </w:r>
    <w:r w:rsidRPr="009D455A">
      <w:rPr>
        <w:b w:val="0"/>
        <w:sz w:val="20"/>
      </w:rPr>
      <w:fldChar w:fldCharType="end"/>
    </w:r>
    <w:r w:rsidRPr="009D455A">
      <w:rPr>
        <w:b w:val="0"/>
        <w:sz w:val="20"/>
        <w:lang w:val="fr-FR"/>
      </w:rPr>
      <w:tab/>
    </w:r>
    <w:r w:rsidRPr="009D455A">
      <w:rPr>
        <w:b w:val="0"/>
        <w:sz w:val="20"/>
        <w:lang w:val="fr-FR"/>
      </w:rPr>
      <w:tab/>
      <w:t xml:space="preserve">Page </w:t>
    </w:r>
    <w:r w:rsidRPr="009D455A">
      <w:rPr>
        <w:b w:val="0"/>
        <w:sz w:val="20"/>
      </w:rPr>
      <w:fldChar w:fldCharType="begin"/>
    </w:r>
    <w:r w:rsidRPr="009D455A">
      <w:rPr>
        <w:b w:val="0"/>
        <w:sz w:val="20"/>
        <w:lang w:val="fr-FR"/>
      </w:rPr>
      <w:instrText xml:space="preserve"> PAGE </w:instrText>
    </w:r>
    <w:r w:rsidRPr="009D455A">
      <w:rPr>
        <w:b w:val="0"/>
        <w:sz w:val="20"/>
      </w:rPr>
      <w:fldChar w:fldCharType="separate"/>
    </w:r>
    <w:r w:rsidR="00EC3FC8">
      <w:rPr>
        <w:b w:val="0"/>
        <w:noProof/>
        <w:sz w:val="20"/>
        <w:lang w:val="fr-FR"/>
      </w:rPr>
      <w:t>2</w:t>
    </w:r>
    <w:r w:rsidRPr="009D455A">
      <w:rPr>
        <w:b w:val="0"/>
        <w:sz w:val="20"/>
      </w:rPr>
      <w:fldChar w:fldCharType="end"/>
    </w:r>
  </w:p>
  <w:p w:rsidR="008C5671" w:rsidRPr="009D455A" w:rsidRDefault="008C5671" w:rsidP="00C9179A">
    <w:pPr>
      <w:pStyle w:val="Footer"/>
      <w:rPr>
        <w:b w:val="0"/>
        <w:sz w:val="20"/>
      </w:rPr>
    </w:pPr>
    <w:r w:rsidRPr="009D455A">
      <w:rPr>
        <w:b w:val="0"/>
        <w:sz w:val="20"/>
      </w:rPr>
      <w:t xml:space="preserve">Confidential and Proprietary Material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275" w:rsidRPr="009D455A" w:rsidRDefault="00AE1275" w:rsidP="00AE1275">
    <w:pPr>
      <w:pStyle w:val="Footer"/>
      <w:rPr>
        <w:b w:val="0"/>
        <w:sz w:val="20"/>
        <w:lang w:val="fr-FR"/>
      </w:rPr>
    </w:pPr>
    <w:proofErr w:type="spellStart"/>
    <w:r w:rsidRPr="009D455A">
      <w:rPr>
        <w:b w:val="0"/>
        <w:sz w:val="20"/>
        <w:lang w:val="fr-FR"/>
      </w:rPr>
      <w:t>Internal</w:t>
    </w:r>
    <w:proofErr w:type="spellEnd"/>
    <w:r w:rsidRPr="009D455A">
      <w:rPr>
        <w:b w:val="0"/>
        <w:sz w:val="20"/>
        <w:lang w:val="fr-FR"/>
      </w:rPr>
      <w:t xml:space="preserve"> Audit Report Version No. </w:t>
    </w:r>
    <w:r w:rsidRPr="009D455A">
      <w:rPr>
        <w:b w:val="0"/>
        <w:sz w:val="20"/>
      </w:rPr>
      <w:fldChar w:fldCharType="begin"/>
    </w:r>
    <w:r w:rsidRPr="009D455A">
      <w:rPr>
        <w:b w:val="0"/>
        <w:sz w:val="20"/>
        <w:lang w:val="fr-FR"/>
      </w:rPr>
      <w:instrText xml:space="preserve"> DOCPROPERTY  Version  \* MERGEFORMAT </w:instrText>
    </w:r>
    <w:r w:rsidRPr="009D455A">
      <w:rPr>
        <w:b w:val="0"/>
        <w:sz w:val="20"/>
      </w:rPr>
      <w:fldChar w:fldCharType="separate"/>
    </w:r>
    <w:r w:rsidRPr="009D455A">
      <w:rPr>
        <w:b w:val="0"/>
        <w:sz w:val="20"/>
        <w:lang w:val="fr-FR"/>
      </w:rPr>
      <w:t>1.0</w:t>
    </w:r>
    <w:r w:rsidRPr="009D455A">
      <w:rPr>
        <w:b w:val="0"/>
        <w:sz w:val="20"/>
      </w:rPr>
      <w:fldChar w:fldCharType="end"/>
    </w:r>
    <w:r w:rsidRPr="009D455A">
      <w:rPr>
        <w:b w:val="0"/>
        <w:sz w:val="20"/>
        <w:lang w:val="fr-FR"/>
      </w:rPr>
      <w:tab/>
    </w:r>
    <w:r w:rsidRPr="009D455A">
      <w:rPr>
        <w:b w:val="0"/>
        <w:sz w:val="20"/>
        <w:lang w:val="fr-FR"/>
      </w:rPr>
      <w:tab/>
      <w:t xml:space="preserve">Page </w:t>
    </w:r>
    <w:r w:rsidRPr="009D455A">
      <w:rPr>
        <w:b w:val="0"/>
        <w:sz w:val="20"/>
      </w:rPr>
      <w:fldChar w:fldCharType="begin"/>
    </w:r>
    <w:r w:rsidRPr="009D455A">
      <w:rPr>
        <w:b w:val="0"/>
        <w:sz w:val="20"/>
        <w:lang w:val="fr-FR"/>
      </w:rPr>
      <w:instrText xml:space="preserve"> PAGE </w:instrText>
    </w:r>
    <w:r w:rsidRPr="009D455A">
      <w:rPr>
        <w:b w:val="0"/>
        <w:sz w:val="20"/>
      </w:rPr>
      <w:fldChar w:fldCharType="separate"/>
    </w:r>
    <w:r w:rsidR="00EC3FC8">
      <w:rPr>
        <w:b w:val="0"/>
        <w:noProof/>
        <w:sz w:val="20"/>
        <w:lang w:val="fr-FR"/>
      </w:rPr>
      <w:t>1</w:t>
    </w:r>
    <w:r w:rsidRPr="009D455A">
      <w:rPr>
        <w:b w:val="0"/>
        <w:sz w:val="20"/>
      </w:rPr>
      <w:fldChar w:fldCharType="end"/>
    </w:r>
  </w:p>
  <w:p w:rsidR="00AE1275" w:rsidRPr="00AE1275" w:rsidRDefault="00AE1275" w:rsidP="00AE1275">
    <w:pPr>
      <w:pStyle w:val="Footer"/>
      <w:rPr>
        <w:b w:val="0"/>
        <w:sz w:val="20"/>
      </w:rPr>
    </w:pPr>
    <w:r w:rsidRPr="009D455A">
      <w:rPr>
        <w:b w:val="0"/>
        <w:sz w:val="20"/>
      </w:rPr>
      <w:t xml:space="preserve">Confidential and Proprietary Material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93F" w:rsidRDefault="003E093F">
      <w:r>
        <w:separator/>
      </w:r>
    </w:p>
  </w:footnote>
  <w:footnote w:type="continuationSeparator" w:id="0">
    <w:p w:rsidR="003E093F" w:rsidRDefault="003E0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3" w:type="dxa"/>
      <w:tblBorders>
        <w:bottom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9463"/>
    </w:tblGrid>
    <w:tr w:rsidR="008C5671" w:rsidRPr="00A11D7D" w:rsidTr="005B3465">
      <w:trPr>
        <w:trHeight w:val="810"/>
      </w:trPr>
      <w:tc>
        <w:tcPr>
          <w:tcW w:w="9463" w:type="dxa"/>
          <w:tcBorders>
            <w:bottom w:val="single" w:sz="4" w:space="0" w:color="auto"/>
          </w:tcBorders>
          <w:vAlign w:val="bottom"/>
        </w:tcPr>
        <w:p w:rsidR="008C5671" w:rsidRPr="005B3465" w:rsidRDefault="00AE1275" w:rsidP="005B3465">
          <w:pPr>
            <w:tabs>
              <w:tab w:val="left" w:pos="0"/>
              <w:tab w:val="center" w:pos="4860"/>
              <w:tab w:val="right" w:pos="9000"/>
            </w:tabs>
            <w:spacing w:after="120"/>
            <w:jc w:val="center"/>
            <w:rPr>
              <w:b/>
              <w:sz w:val="18"/>
              <w:szCs w:val="18"/>
            </w:rPr>
          </w:pPr>
          <w:r>
            <w:rPr>
              <w:b/>
              <w:sz w:val="22"/>
              <w:szCs w:val="18"/>
            </w:rPr>
            <w:t>ISMS</w:t>
          </w:r>
          <w:r w:rsidR="006B7EC8" w:rsidRPr="00AE1275">
            <w:rPr>
              <w:b/>
              <w:sz w:val="22"/>
              <w:szCs w:val="18"/>
            </w:rPr>
            <w:t xml:space="preserve"> Internal Audit</w:t>
          </w:r>
        </w:p>
      </w:tc>
    </w:tr>
  </w:tbl>
  <w:p w:rsidR="008C5671" w:rsidRPr="00A11D7D" w:rsidRDefault="008C5671" w:rsidP="005B3465">
    <w:pPr>
      <w:tabs>
        <w:tab w:val="left" w:pos="0"/>
        <w:tab w:val="center" w:pos="4860"/>
        <w:tab w:val="right" w:pos="9000"/>
      </w:tabs>
      <w:spacing w:after="120"/>
      <w:jc w:val="center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6941"/>
    <w:multiLevelType w:val="multilevel"/>
    <w:tmpl w:val="7414C786"/>
    <w:lvl w:ilvl="0"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eastAsia="SimSun" w:hAnsi="Symbol" w:cs="Arial" w:hint="default"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454" w:hanging="283"/>
      </w:pPr>
      <w:rPr>
        <w:rFonts w:hint="default"/>
        <w:b w:val="0"/>
        <w:i w:val="0"/>
        <w:color w:val="auto"/>
        <w:u w:val="none"/>
      </w:rPr>
    </w:lvl>
    <w:lvl w:ilvl="2">
      <w:start w:val="1"/>
      <w:numFmt w:val="lowerRoman"/>
      <w:lvlText w:val="%3)"/>
      <w:lvlJc w:val="left"/>
      <w:pPr>
        <w:tabs>
          <w:tab w:val="num" w:pos="454"/>
        </w:tabs>
        <w:ind w:left="454" w:hanging="28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47"/>
        </w:tabs>
        <w:ind w:left="16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67"/>
        </w:tabs>
        <w:ind w:left="21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87"/>
        </w:tabs>
        <w:ind w:left="26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47"/>
        </w:tabs>
        <w:ind w:left="31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67"/>
        </w:tabs>
        <w:ind w:left="36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87"/>
        </w:tabs>
        <w:ind w:left="4207" w:hanging="1440"/>
      </w:pPr>
      <w:rPr>
        <w:rFonts w:hint="default"/>
      </w:rPr>
    </w:lvl>
  </w:abstractNum>
  <w:abstractNum w:abstractNumId="1" w15:restartNumberingAfterBreak="0">
    <w:nsid w:val="0BD47A87"/>
    <w:multiLevelType w:val="hybridMultilevel"/>
    <w:tmpl w:val="9F5885E6"/>
    <w:lvl w:ilvl="0" w:tplc="3FF6201C">
      <w:numFmt w:val="bullet"/>
      <w:lvlText w:val="•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DD36AB"/>
    <w:multiLevelType w:val="multilevel"/>
    <w:tmpl w:val="E1F408AE"/>
    <w:styleLink w:val="StyleBulleted12p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pacing w:val="-5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 w15:restartNumberingAfterBreak="0">
    <w:nsid w:val="29F26CED"/>
    <w:multiLevelType w:val="hybridMultilevel"/>
    <w:tmpl w:val="AC70F3A6"/>
    <w:lvl w:ilvl="0" w:tplc="D5DE29F6">
      <w:start w:val="1"/>
      <w:numFmt w:val="bullet"/>
      <w:pStyle w:val="Bullet1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15EBE1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&quot;@arial" w:hAnsi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A671C"/>
    <w:multiLevelType w:val="hybridMultilevel"/>
    <w:tmpl w:val="1D14FCCA"/>
    <w:lvl w:ilvl="0" w:tplc="850812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4489750E"/>
    <w:multiLevelType w:val="hybridMultilevel"/>
    <w:tmpl w:val="5D10BAFA"/>
    <w:lvl w:ilvl="0" w:tplc="7DB2AD96">
      <w:start w:val="1"/>
      <w:numFmt w:val="bullet"/>
      <w:lvlText w:val=""/>
      <w:lvlJc w:val="left"/>
      <w:pPr>
        <w:tabs>
          <w:tab w:val="num" w:pos="828"/>
        </w:tabs>
        <w:ind w:left="756" w:hanging="216"/>
      </w:pPr>
      <w:rPr>
        <w:rFonts w:ascii="Symbol" w:hAnsi="Symbol" w:hint="default"/>
      </w:rPr>
    </w:lvl>
    <w:lvl w:ilvl="1" w:tplc="9C9C9B6E">
      <w:start w:val="1"/>
      <w:numFmt w:val="bullet"/>
      <w:pStyle w:val="H2StyleBodyTex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44E36A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8F803F0"/>
    <w:multiLevelType w:val="multilevel"/>
    <w:tmpl w:val="1616A00E"/>
    <w:lvl w:ilvl="0">
      <w:numFmt w:val="bullet"/>
      <w:pStyle w:val="L1-bullet"/>
      <w:lvlText w:val=""/>
      <w:lvlJc w:val="left"/>
      <w:pPr>
        <w:tabs>
          <w:tab w:val="num" w:pos="170"/>
        </w:tabs>
        <w:ind w:left="170" w:hanging="170"/>
      </w:pPr>
      <w:rPr>
        <w:rFonts w:ascii="Symbol" w:eastAsia="SimSun" w:hAnsi="Symbol" w:cs="Arial" w:hint="default"/>
      </w:rPr>
    </w:lvl>
    <w:lvl w:ilvl="1">
      <w:start w:val="1"/>
      <w:numFmt w:val="bullet"/>
      <w:pStyle w:val="L2-bullet"/>
      <w:lvlText w:val="-"/>
      <w:lvlJc w:val="left"/>
      <w:pPr>
        <w:tabs>
          <w:tab w:val="num" w:pos="454"/>
        </w:tabs>
        <w:ind w:left="454" w:hanging="170"/>
      </w:pPr>
      <w:rPr>
        <w:rFonts w:ascii="Symbol" w:hAnsi="Symbol" w:hint="default"/>
      </w:rPr>
    </w:lvl>
    <w:lvl w:ilvl="2">
      <w:start w:val="1"/>
      <w:numFmt w:val="bullet"/>
      <w:lvlText w:val="►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8" w15:restartNumberingAfterBreak="0">
    <w:nsid w:val="4FC343E1"/>
    <w:multiLevelType w:val="hybridMultilevel"/>
    <w:tmpl w:val="3D0A3258"/>
    <w:lvl w:ilvl="0" w:tplc="2E10AA26">
      <w:start w:val="1"/>
      <w:numFmt w:val="bullet"/>
      <w:pStyle w:val="Style1-H3BodyText"/>
      <w:lvlText w:val=""/>
      <w:lvlJc w:val="left"/>
      <w:pPr>
        <w:tabs>
          <w:tab w:val="num" w:pos="1728"/>
        </w:tabs>
        <w:ind w:left="1728" w:hanging="288"/>
      </w:pPr>
      <w:rPr>
        <w:rFonts w:ascii="Symbol" w:hAnsi="Symbol" w:hint="default"/>
      </w:rPr>
    </w:lvl>
    <w:lvl w:ilvl="1" w:tplc="CD6E8B62">
      <w:start w:val="1"/>
      <w:numFmt w:val="bullet"/>
      <w:pStyle w:val="Style1-H3BodyText"/>
      <w:lvlText w:val=""/>
      <w:lvlJc w:val="left"/>
      <w:pPr>
        <w:tabs>
          <w:tab w:val="num" w:pos="1656"/>
        </w:tabs>
        <w:ind w:left="1656" w:hanging="216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34131"/>
    <w:multiLevelType w:val="multilevel"/>
    <w:tmpl w:val="34786B72"/>
    <w:lvl w:ilvl="0">
      <w:start w:val="1"/>
      <w:numFmt w:val="decimal"/>
      <w:pStyle w:val="Heading1"/>
      <w:lvlText w:val="%1.0"/>
      <w:lvlJc w:val="left"/>
      <w:pPr>
        <w:tabs>
          <w:tab w:val="num" w:pos="504"/>
        </w:tabs>
        <w:ind w:left="567" w:hanging="567"/>
      </w:pPr>
      <w:rPr>
        <w:rFonts w:cs="Times New Roman" w:hint="default"/>
      </w:rPr>
    </w:lvl>
    <w:lvl w:ilvl="1">
      <w:start w:val="1"/>
      <w:numFmt w:val="decimal"/>
      <w:pStyle w:val="Heading3"/>
      <w:lvlText w:val="%1.%2"/>
      <w:lvlJc w:val="left"/>
      <w:pPr>
        <w:tabs>
          <w:tab w:val="num" w:pos="7498"/>
        </w:tabs>
        <w:ind w:left="7497" w:hanging="567"/>
      </w:pPr>
      <w:rPr>
        <w:rFonts w:ascii="Arial" w:hAnsi="Arial"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588"/>
        </w:tabs>
        <w:ind w:left="567" w:hanging="567"/>
      </w:pPr>
      <w:rPr>
        <w:rFonts w:ascii="Arial" w:hAnsi="Arial" w:cs="Times New Roman"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2"/>
        </w:tabs>
        <w:ind w:left="1222" w:hanging="1080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62966745"/>
    <w:multiLevelType w:val="hybridMultilevel"/>
    <w:tmpl w:val="5C5CAC22"/>
    <w:lvl w:ilvl="0" w:tplc="2D544604">
      <w:start w:val="1"/>
      <w:numFmt w:val="bullet"/>
      <w:pStyle w:val="Style1"/>
      <w:lvlText w:val=""/>
      <w:lvlJc w:val="left"/>
      <w:pPr>
        <w:tabs>
          <w:tab w:val="num" w:pos="720"/>
        </w:tabs>
        <w:ind w:left="72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0407F1"/>
    <w:multiLevelType w:val="hybridMultilevel"/>
    <w:tmpl w:val="9D94BDD4"/>
    <w:lvl w:ilvl="0" w:tplc="ED6A85F4">
      <w:start w:val="1"/>
      <w:numFmt w:val="bullet"/>
      <w:pStyle w:val="Bulle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6"/>
  </w:num>
  <w:num w:numId="9">
    <w:abstractNumId w:val="4"/>
  </w:num>
  <w:num w:numId="10">
    <w:abstractNumId w:val="7"/>
  </w:num>
  <w:num w:numId="11">
    <w:abstractNumId w:val="0"/>
  </w:num>
  <w:num w:numId="1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2"/>
  <w:displayBackgroundShape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/>
  <w:defaultTabStop w:val="720"/>
  <w:drawingGridHorizontalSpacing w:val="110"/>
  <w:drawingGridVerticalSpacing w:val="14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317"/>
    <w:rsid w:val="00002344"/>
    <w:rsid w:val="000028CB"/>
    <w:rsid w:val="00002A98"/>
    <w:rsid w:val="00004A06"/>
    <w:rsid w:val="00004ACF"/>
    <w:rsid w:val="00006407"/>
    <w:rsid w:val="000075B6"/>
    <w:rsid w:val="000108D3"/>
    <w:rsid w:val="000109FF"/>
    <w:rsid w:val="000111AB"/>
    <w:rsid w:val="00011920"/>
    <w:rsid w:val="00012C4B"/>
    <w:rsid w:val="0001386C"/>
    <w:rsid w:val="00014685"/>
    <w:rsid w:val="00014851"/>
    <w:rsid w:val="00014C9D"/>
    <w:rsid w:val="00015412"/>
    <w:rsid w:val="00015B8B"/>
    <w:rsid w:val="00016BFC"/>
    <w:rsid w:val="00017AEC"/>
    <w:rsid w:val="0002062E"/>
    <w:rsid w:val="00021BE5"/>
    <w:rsid w:val="000229C5"/>
    <w:rsid w:val="000262C7"/>
    <w:rsid w:val="00027CB5"/>
    <w:rsid w:val="00032C57"/>
    <w:rsid w:val="00032D37"/>
    <w:rsid w:val="00037582"/>
    <w:rsid w:val="00037714"/>
    <w:rsid w:val="000378D8"/>
    <w:rsid w:val="000406E9"/>
    <w:rsid w:val="000419D3"/>
    <w:rsid w:val="000425BA"/>
    <w:rsid w:val="00043595"/>
    <w:rsid w:val="00043787"/>
    <w:rsid w:val="00044E6C"/>
    <w:rsid w:val="000451EB"/>
    <w:rsid w:val="000455FB"/>
    <w:rsid w:val="00045EA6"/>
    <w:rsid w:val="00046881"/>
    <w:rsid w:val="000476B7"/>
    <w:rsid w:val="00047F6F"/>
    <w:rsid w:val="00053008"/>
    <w:rsid w:val="000552F5"/>
    <w:rsid w:val="000573E0"/>
    <w:rsid w:val="000611E7"/>
    <w:rsid w:val="00061574"/>
    <w:rsid w:val="000625A1"/>
    <w:rsid w:val="000626C9"/>
    <w:rsid w:val="00062D56"/>
    <w:rsid w:val="00062DFB"/>
    <w:rsid w:val="00063B33"/>
    <w:rsid w:val="00066275"/>
    <w:rsid w:val="0006644D"/>
    <w:rsid w:val="00071170"/>
    <w:rsid w:val="00073402"/>
    <w:rsid w:val="0007375C"/>
    <w:rsid w:val="0007453E"/>
    <w:rsid w:val="00075F6C"/>
    <w:rsid w:val="000760A9"/>
    <w:rsid w:val="00076FFB"/>
    <w:rsid w:val="0007762E"/>
    <w:rsid w:val="000778C7"/>
    <w:rsid w:val="0008000F"/>
    <w:rsid w:val="00080216"/>
    <w:rsid w:val="000838AA"/>
    <w:rsid w:val="000849A0"/>
    <w:rsid w:val="00084AD4"/>
    <w:rsid w:val="000914F9"/>
    <w:rsid w:val="000926A0"/>
    <w:rsid w:val="000929D4"/>
    <w:rsid w:val="00092F04"/>
    <w:rsid w:val="00093102"/>
    <w:rsid w:val="00093A9B"/>
    <w:rsid w:val="00094E6A"/>
    <w:rsid w:val="00097DF0"/>
    <w:rsid w:val="000A037B"/>
    <w:rsid w:val="000A1BE1"/>
    <w:rsid w:val="000A21D0"/>
    <w:rsid w:val="000A4391"/>
    <w:rsid w:val="000A6DE7"/>
    <w:rsid w:val="000B02CC"/>
    <w:rsid w:val="000B199F"/>
    <w:rsid w:val="000B3AB0"/>
    <w:rsid w:val="000B6A54"/>
    <w:rsid w:val="000B74EE"/>
    <w:rsid w:val="000C02D8"/>
    <w:rsid w:val="000C0DFB"/>
    <w:rsid w:val="000C297F"/>
    <w:rsid w:val="000C2A0F"/>
    <w:rsid w:val="000C2BFD"/>
    <w:rsid w:val="000C4DC2"/>
    <w:rsid w:val="000C5B26"/>
    <w:rsid w:val="000C60DE"/>
    <w:rsid w:val="000C7CFA"/>
    <w:rsid w:val="000D1B88"/>
    <w:rsid w:val="000D1D26"/>
    <w:rsid w:val="000D20FF"/>
    <w:rsid w:val="000D2BF0"/>
    <w:rsid w:val="000D38C2"/>
    <w:rsid w:val="000D4A97"/>
    <w:rsid w:val="000D5E6A"/>
    <w:rsid w:val="000D7E59"/>
    <w:rsid w:val="000E0D68"/>
    <w:rsid w:val="000E2820"/>
    <w:rsid w:val="000E296A"/>
    <w:rsid w:val="000E4573"/>
    <w:rsid w:val="000E474E"/>
    <w:rsid w:val="000E481A"/>
    <w:rsid w:val="000E51F0"/>
    <w:rsid w:val="000E6E35"/>
    <w:rsid w:val="000F0C21"/>
    <w:rsid w:val="000F332B"/>
    <w:rsid w:val="000F3ED9"/>
    <w:rsid w:val="000F4E03"/>
    <w:rsid w:val="000F5773"/>
    <w:rsid w:val="000F6131"/>
    <w:rsid w:val="000F638F"/>
    <w:rsid w:val="000F71E5"/>
    <w:rsid w:val="00100205"/>
    <w:rsid w:val="00101283"/>
    <w:rsid w:val="00101656"/>
    <w:rsid w:val="00101A1A"/>
    <w:rsid w:val="00102566"/>
    <w:rsid w:val="001026C5"/>
    <w:rsid w:val="0010289E"/>
    <w:rsid w:val="0010349D"/>
    <w:rsid w:val="001045F1"/>
    <w:rsid w:val="00106EBD"/>
    <w:rsid w:val="00110311"/>
    <w:rsid w:val="00110658"/>
    <w:rsid w:val="001135E8"/>
    <w:rsid w:val="00114954"/>
    <w:rsid w:val="0011537D"/>
    <w:rsid w:val="00116969"/>
    <w:rsid w:val="00116AD2"/>
    <w:rsid w:val="001171E6"/>
    <w:rsid w:val="00117636"/>
    <w:rsid w:val="001202E1"/>
    <w:rsid w:val="00120BC6"/>
    <w:rsid w:val="00120FE3"/>
    <w:rsid w:val="0012249D"/>
    <w:rsid w:val="00123EDF"/>
    <w:rsid w:val="00127F26"/>
    <w:rsid w:val="0013104D"/>
    <w:rsid w:val="00131444"/>
    <w:rsid w:val="00131853"/>
    <w:rsid w:val="00131B2F"/>
    <w:rsid w:val="00132D61"/>
    <w:rsid w:val="001331FC"/>
    <w:rsid w:val="00134680"/>
    <w:rsid w:val="001351CF"/>
    <w:rsid w:val="00135552"/>
    <w:rsid w:val="00135628"/>
    <w:rsid w:val="0013644A"/>
    <w:rsid w:val="00136A22"/>
    <w:rsid w:val="00137EEA"/>
    <w:rsid w:val="00140DB1"/>
    <w:rsid w:val="00141D97"/>
    <w:rsid w:val="00142FD1"/>
    <w:rsid w:val="00151567"/>
    <w:rsid w:val="001525EA"/>
    <w:rsid w:val="00153083"/>
    <w:rsid w:val="0015493E"/>
    <w:rsid w:val="00154E07"/>
    <w:rsid w:val="00155746"/>
    <w:rsid w:val="00156A28"/>
    <w:rsid w:val="0015731A"/>
    <w:rsid w:val="00157784"/>
    <w:rsid w:val="00157DB8"/>
    <w:rsid w:val="00160461"/>
    <w:rsid w:val="00160941"/>
    <w:rsid w:val="00160CF5"/>
    <w:rsid w:val="00161477"/>
    <w:rsid w:val="00161CF5"/>
    <w:rsid w:val="00162187"/>
    <w:rsid w:val="00163265"/>
    <w:rsid w:val="00163B0A"/>
    <w:rsid w:val="00165D42"/>
    <w:rsid w:val="00170882"/>
    <w:rsid w:val="0017169D"/>
    <w:rsid w:val="001727F5"/>
    <w:rsid w:val="00173676"/>
    <w:rsid w:val="0017457A"/>
    <w:rsid w:val="00175322"/>
    <w:rsid w:val="00176C79"/>
    <w:rsid w:val="001770C0"/>
    <w:rsid w:val="00181406"/>
    <w:rsid w:val="00182405"/>
    <w:rsid w:val="00182428"/>
    <w:rsid w:val="00183CDF"/>
    <w:rsid w:val="0018469A"/>
    <w:rsid w:val="001850AB"/>
    <w:rsid w:val="0018769E"/>
    <w:rsid w:val="001904D6"/>
    <w:rsid w:val="001908E0"/>
    <w:rsid w:val="00191E58"/>
    <w:rsid w:val="00195C3A"/>
    <w:rsid w:val="00196089"/>
    <w:rsid w:val="00196434"/>
    <w:rsid w:val="001969EB"/>
    <w:rsid w:val="00196A74"/>
    <w:rsid w:val="001A003E"/>
    <w:rsid w:val="001A0620"/>
    <w:rsid w:val="001A2B96"/>
    <w:rsid w:val="001A2E77"/>
    <w:rsid w:val="001A3B34"/>
    <w:rsid w:val="001A54AF"/>
    <w:rsid w:val="001A5F05"/>
    <w:rsid w:val="001A6DBD"/>
    <w:rsid w:val="001A761C"/>
    <w:rsid w:val="001A7971"/>
    <w:rsid w:val="001A7A9F"/>
    <w:rsid w:val="001B0B61"/>
    <w:rsid w:val="001B0D33"/>
    <w:rsid w:val="001B4AC6"/>
    <w:rsid w:val="001B5D05"/>
    <w:rsid w:val="001B5F5E"/>
    <w:rsid w:val="001B6853"/>
    <w:rsid w:val="001B6C1E"/>
    <w:rsid w:val="001B7E9A"/>
    <w:rsid w:val="001B7FE4"/>
    <w:rsid w:val="001C0C97"/>
    <w:rsid w:val="001C0DCF"/>
    <w:rsid w:val="001C0E2D"/>
    <w:rsid w:val="001C1613"/>
    <w:rsid w:val="001C1AAB"/>
    <w:rsid w:val="001C2515"/>
    <w:rsid w:val="001C48ED"/>
    <w:rsid w:val="001D0046"/>
    <w:rsid w:val="001D02B1"/>
    <w:rsid w:val="001D3566"/>
    <w:rsid w:val="001D44B4"/>
    <w:rsid w:val="001D50BD"/>
    <w:rsid w:val="001D50D3"/>
    <w:rsid w:val="001D66B5"/>
    <w:rsid w:val="001D7BEF"/>
    <w:rsid w:val="001E175D"/>
    <w:rsid w:val="001E19FC"/>
    <w:rsid w:val="001E1A5B"/>
    <w:rsid w:val="001E2957"/>
    <w:rsid w:val="001E2B89"/>
    <w:rsid w:val="001E4412"/>
    <w:rsid w:val="001E4886"/>
    <w:rsid w:val="001E57D6"/>
    <w:rsid w:val="001E5B33"/>
    <w:rsid w:val="001E7000"/>
    <w:rsid w:val="001E71BA"/>
    <w:rsid w:val="001F181E"/>
    <w:rsid w:val="001F18F9"/>
    <w:rsid w:val="001F204B"/>
    <w:rsid w:val="001F30D9"/>
    <w:rsid w:val="001F3109"/>
    <w:rsid w:val="001F3E4F"/>
    <w:rsid w:val="001F688A"/>
    <w:rsid w:val="001F6F37"/>
    <w:rsid w:val="0020494C"/>
    <w:rsid w:val="00205404"/>
    <w:rsid w:val="00207057"/>
    <w:rsid w:val="002072FB"/>
    <w:rsid w:val="00210C5C"/>
    <w:rsid w:val="00211C61"/>
    <w:rsid w:val="00212ECD"/>
    <w:rsid w:val="00213276"/>
    <w:rsid w:val="00214E5A"/>
    <w:rsid w:val="002152A4"/>
    <w:rsid w:val="002158FC"/>
    <w:rsid w:val="002166CA"/>
    <w:rsid w:val="00216A42"/>
    <w:rsid w:val="00221117"/>
    <w:rsid w:val="002222C7"/>
    <w:rsid w:val="00222593"/>
    <w:rsid w:val="0022260D"/>
    <w:rsid w:val="002247FF"/>
    <w:rsid w:val="0022481F"/>
    <w:rsid w:val="00224903"/>
    <w:rsid w:val="002263A6"/>
    <w:rsid w:val="00226FDD"/>
    <w:rsid w:val="00232A67"/>
    <w:rsid w:val="00233CB9"/>
    <w:rsid w:val="00234948"/>
    <w:rsid w:val="00235364"/>
    <w:rsid w:val="002353A0"/>
    <w:rsid w:val="00236E1D"/>
    <w:rsid w:val="00237257"/>
    <w:rsid w:val="00241864"/>
    <w:rsid w:val="00241A1E"/>
    <w:rsid w:val="00242CFE"/>
    <w:rsid w:val="002434C4"/>
    <w:rsid w:val="00243EFC"/>
    <w:rsid w:val="0024535C"/>
    <w:rsid w:val="00245597"/>
    <w:rsid w:val="0024657B"/>
    <w:rsid w:val="002468BB"/>
    <w:rsid w:val="00247BE1"/>
    <w:rsid w:val="00250A94"/>
    <w:rsid w:val="00250F2D"/>
    <w:rsid w:val="002510BA"/>
    <w:rsid w:val="00251392"/>
    <w:rsid w:val="00252742"/>
    <w:rsid w:val="00252E25"/>
    <w:rsid w:val="00253974"/>
    <w:rsid w:val="002566F8"/>
    <w:rsid w:val="002575A5"/>
    <w:rsid w:val="00257845"/>
    <w:rsid w:val="00257E04"/>
    <w:rsid w:val="00261445"/>
    <w:rsid w:val="00261D4C"/>
    <w:rsid w:val="00261E57"/>
    <w:rsid w:val="0026256D"/>
    <w:rsid w:val="00264663"/>
    <w:rsid w:val="002651F6"/>
    <w:rsid w:val="00265771"/>
    <w:rsid w:val="00266636"/>
    <w:rsid w:val="00270D91"/>
    <w:rsid w:val="0027316C"/>
    <w:rsid w:val="00273DFD"/>
    <w:rsid w:val="00277436"/>
    <w:rsid w:val="002779FF"/>
    <w:rsid w:val="00277D3F"/>
    <w:rsid w:val="00280617"/>
    <w:rsid w:val="0028480F"/>
    <w:rsid w:val="00284F8B"/>
    <w:rsid w:val="0028581E"/>
    <w:rsid w:val="00286139"/>
    <w:rsid w:val="00286A6A"/>
    <w:rsid w:val="002920EB"/>
    <w:rsid w:val="002924CD"/>
    <w:rsid w:val="00292775"/>
    <w:rsid w:val="002928DF"/>
    <w:rsid w:val="00293C6D"/>
    <w:rsid w:val="00293E3C"/>
    <w:rsid w:val="00293F49"/>
    <w:rsid w:val="00294AB0"/>
    <w:rsid w:val="00297705"/>
    <w:rsid w:val="00297D50"/>
    <w:rsid w:val="002A033C"/>
    <w:rsid w:val="002A07F6"/>
    <w:rsid w:val="002A1E0A"/>
    <w:rsid w:val="002A220D"/>
    <w:rsid w:val="002A2E70"/>
    <w:rsid w:val="002A3026"/>
    <w:rsid w:val="002A30D0"/>
    <w:rsid w:val="002A3BB7"/>
    <w:rsid w:val="002A3C6F"/>
    <w:rsid w:val="002A4171"/>
    <w:rsid w:val="002A5478"/>
    <w:rsid w:val="002A6AFB"/>
    <w:rsid w:val="002B09F3"/>
    <w:rsid w:val="002B2598"/>
    <w:rsid w:val="002B2AFC"/>
    <w:rsid w:val="002B2E3C"/>
    <w:rsid w:val="002B4948"/>
    <w:rsid w:val="002B7695"/>
    <w:rsid w:val="002C0518"/>
    <w:rsid w:val="002C115C"/>
    <w:rsid w:val="002C16D2"/>
    <w:rsid w:val="002C1C40"/>
    <w:rsid w:val="002C1D97"/>
    <w:rsid w:val="002C28B5"/>
    <w:rsid w:val="002C372B"/>
    <w:rsid w:val="002C3967"/>
    <w:rsid w:val="002C45DE"/>
    <w:rsid w:val="002C5827"/>
    <w:rsid w:val="002C7B1B"/>
    <w:rsid w:val="002D02F6"/>
    <w:rsid w:val="002D2A8F"/>
    <w:rsid w:val="002D3651"/>
    <w:rsid w:val="002D437B"/>
    <w:rsid w:val="002D5828"/>
    <w:rsid w:val="002D594D"/>
    <w:rsid w:val="002E11CA"/>
    <w:rsid w:val="002E1F52"/>
    <w:rsid w:val="002E2FEF"/>
    <w:rsid w:val="002E3BDE"/>
    <w:rsid w:val="002E41A4"/>
    <w:rsid w:val="002E64D2"/>
    <w:rsid w:val="002E64D3"/>
    <w:rsid w:val="002E688E"/>
    <w:rsid w:val="002E748B"/>
    <w:rsid w:val="002E7A4B"/>
    <w:rsid w:val="002F0DA8"/>
    <w:rsid w:val="002F1009"/>
    <w:rsid w:val="002F175F"/>
    <w:rsid w:val="002F2341"/>
    <w:rsid w:val="002F23AA"/>
    <w:rsid w:val="002F253B"/>
    <w:rsid w:val="002F313D"/>
    <w:rsid w:val="002F64DB"/>
    <w:rsid w:val="002F780E"/>
    <w:rsid w:val="002F7CE6"/>
    <w:rsid w:val="00302DF9"/>
    <w:rsid w:val="00302F9F"/>
    <w:rsid w:val="003034C0"/>
    <w:rsid w:val="00305433"/>
    <w:rsid w:val="00305612"/>
    <w:rsid w:val="00306B7B"/>
    <w:rsid w:val="00307465"/>
    <w:rsid w:val="00310A37"/>
    <w:rsid w:val="003123C6"/>
    <w:rsid w:val="003125F4"/>
    <w:rsid w:val="00312FB4"/>
    <w:rsid w:val="00315498"/>
    <w:rsid w:val="003166AD"/>
    <w:rsid w:val="0032059C"/>
    <w:rsid w:val="003217F8"/>
    <w:rsid w:val="003219B7"/>
    <w:rsid w:val="00321EF4"/>
    <w:rsid w:val="003223B6"/>
    <w:rsid w:val="003228B7"/>
    <w:rsid w:val="0032344F"/>
    <w:rsid w:val="0032453A"/>
    <w:rsid w:val="00324F5F"/>
    <w:rsid w:val="00325F23"/>
    <w:rsid w:val="00326BA0"/>
    <w:rsid w:val="00327D64"/>
    <w:rsid w:val="0033226E"/>
    <w:rsid w:val="00332D03"/>
    <w:rsid w:val="00332E3B"/>
    <w:rsid w:val="003344D4"/>
    <w:rsid w:val="00334FB1"/>
    <w:rsid w:val="003352B2"/>
    <w:rsid w:val="003354A3"/>
    <w:rsid w:val="0033664D"/>
    <w:rsid w:val="00336D68"/>
    <w:rsid w:val="0033775A"/>
    <w:rsid w:val="003411FD"/>
    <w:rsid w:val="003419C6"/>
    <w:rsid w:val="00341F5B"/>
    <w:rsid w:val="00344E0C"/>
    <w:rsid w:val="003476F2"/>
    <w:rsid w:val="00350D7E"/>
    <w:rsid w:val="0035180D"/>
    <w:rsid w:val="00352194"/>
    <w:rsid w:val="003524B3"/>
    <w:rsid w:val="003527CE"/>
    <w:rsid w:val="00353FD3"/>
    <w:rsid w:val="00355ED2"/>
    <w:rsid w:val="00356625"/>
    <w:rsid w:val="0035782A"/>
    <w:rsid w:val="003620C0"/>
    <w:rsid w:val="00362D41"/>
    <w:rsid w:val="00363ACA"/>
    <w:rsid w:val="00364F7E"/>
    <w:rsid w:val="003679B8"/>
    <w:rsid w:val="00367A5E"/>
    <w:rsid w:val="003700D0"/>
    <w:rsid w:val="00370382"/>
    <w:rsid w:val="00371081"/>
    <w:rsid w:val="00371ED9"/>
    <w:rsid w:val="003720D5"/>
    <w:rsid w:val="003734F3"/>
    <w:rsid w:val="00373C16"/>
    <w:rsid w:val="0037437F"/>
    <w:rsid w:val="003749D8"/>
    <w:rsid w:val="00375AB5"/>
    <w:rsid w:val="00376FE0"/>
    <w:rsid w:val="00377FE0"/>
    <w:rsid w:val="0038106E"/>
    <w:rsid w:val="003817F3"/>
    <w:rsid w:val="00381C8C"/>
    <w:rsid w:val="00382E55"/>
    <w:rsid w:val="0038313D"/>
    <w:rsid w:val="00385A37"/>
    <w:rsid w:val="00385A50"/>
    <w:rsid w:val="00385BFF"/>
    <w:rsid w:val="00385CA2"/>
    <w:rsid w:val="0038621F"/>
    <w:rsid w:val="0038628A"/>
    <w:rsid w:val="003863E9"/>
    <w:rsid w:val="00386BCC"/>
    <w:rsid w:val="00386C01"/>
    <w:rsid w:val="00387569"/>
    <w:rsid w:val="00387A07"/>
    <w:rsid w:val="00387BA1"/>
    <w:rsid w:val="0039177A"/>
    <w:rsid w:val="00394C75"/>
    <w:rsid w:val="00395B88"/>
    <w:rsid w:val="00397727"/>
    <w:rsid w:val="003A0423"/>
    <w:rsid w:val="003A078F"/>
    <w:rsid w:val="003A281A"/>
    <w:rsid w:val="003A2966"/>
    <w:rsid w:val="003A31CE"/>
    <w:rsid w:val="003A3753"/>
    <w:rsid w:val="003A5C2D"/>
    <w:rsid w:val="003A75EB"/>
    <w:rsid w:val="003A7B52"/>
    <w:rsid w:val="003A7BDD"/>
    <w:rsid w:val="003B0AAD"/>
    <w:rsid w:val="003B0E67"/>
    <w:rsid w:val="003B2029"/>
    <w:rsid w:val="003B29A1"/>
    <w:rsid w:val="003B31A0"/>
    <w:rsid w:val="003B32FE"/>
    <w:rsid w:val="003B424C"/>
    <w:rsid w:val="003B492D"/>
    <w:rsid w:val="003B4A87"/>
    <w:rsid w:val="003B4B53"/>
    <w:rsid w:val="003B65F6"/>
    <w:rsid w:val="003B6AED"/>
    <w:rsid w:val="003B7C92"/>
    <w:rsid w:val="003B7CB0"/>
    <w:rsid w:val="003B7EC0"/>
    <w:rsid w:val="003C1C15"/>
    <w:rsid w:val="003C2B23"/>
    <w:rsid w:val="003C3504"/>
    <w:rsid w:val="003C36B0"/>
    <w:rsid w:val="003C4085"/>
    <w:rsid w:val="003C55EB"/>
    <w:rsid w:val="003C636A"/>
    <w:rsid w:val="003C6540"/>
    <w:rsid w:val="003C67D5"/>
    <w:rsid w:val="003C68D3"/>
    <w:rsid w:val="003C7DF1"/>
    <w:rsid w:val="003D0D4D"/>
    <w:rsid w:val="003D1690"/>
    <w:rsid w:val="003D239D"/>
    <w:rsid w:val="003D29E7"/>
    <w:rsid w:val="003D57B0"/>
    <w:rsid w:val="003D69B0"/>
    <w:rsid w:val="003D72D8"/>
    <w:rsid w:val="003E093F"/>
    <w:rsid w:val="003E0B70"/>
    <w:rsid w:val="003E1335"/>
    <w:rsid w:val="003E32D1"/>
    <w:rsid w:val="003E3A50"/>
    <w:rsid w:val="003E4F7B"/>
    <w:rsid w:val="003E66FB"/>
    <w:rsid w:val="003E6E3A"/>
    <w:rsid w:val="003E7039"/>
    <w:rsid w:val="003F122E"/>
    <w:rsid w:val="003F1943"/>
    <w:rsid w:val="003F2F7E"/>
    <w:rsid w:val="003F3263"/>
    <w:rsid w:val="003F415C"/>
    <w:rsid w:val="003F47B3"/>
    <w:rsid w:val="003F5C9C"/>
    <w:rsid w:val="003F6F9A"/>
    <w:rsid w:val="003F76CF"/>
    <w:rsid w:val="003F7CE5"/>
    <w:rsid w:val="00400729"/>
    <w:rsid w:val="00401225"/>
    <w:rsid w:val="00402EEE"/>
    <w:rsid w:val="00404434"/>
    <w:rsid w:val="00404D9E"/>
    <w:rsid w:val="0040598A"/>
    <w:rsid w:val="00405C62"/>
    <w:rsid w:val="004072AA"/>
    <w:rsid w:val="00407FCD"/>
    <w:rsid w:val="00412450"/>
    <w:rsid w:val="00412546"/>
    <w:rsid w:val="00412770"/>
    <w:rsid w:val="00413ABD"/>
    <w:rsid w:val="00414319"/>
    <w:rsid w:val="0041490B"/>
    <w:rsid w:val="0041537A"/>
    <w:rsid w:val="00415960"/>
    <w:rsid w:val="00415D19"/>
    <w:rsid w:val="0041651F"/>
    <w:rsid w:val="00417284"/>
    <w:rsid w:val="004216AB"/>
    <w:rsid w:val="00421823"/>
    <w:rsid w:val="00422087"/>
    <w:rsid w:val="00422BF3"/>
    <w:rsid w:val="00423085"/>
    <w:rsid w:val="00426D9F"/>
    <w:rsid w:val="004274BB"/>
    <w:rsid w:val="004310FE"/>
    <w:rsid w:val="004313A2"/>
    <w:rsid w:val="00431A96"/>
    <w:rsid w:val="004321F3"/>
    <w:rsid w:val="00432D93"/>
    <w:rsid w:val="0043325F"/>
    <w:rsid w:val="00433909"/>
    <w:rsid w:val="0043467A"/>
    <w:rsid w:val="00435188"/>
    <w:rsid w:val="00436C9C"/>
    <w:rsid w:val="004428C9"/>
    <w:rsid w:val="00442E1F"/>
    <w:rsid w:val="004437D3"/>
    <w:rsid w:val="00445041"/>
    <w:rsid w:val="00445AFA"/>
    <w:rsid w:val="004460C6"/>
    <w:rsid w:val="0044777E"/>
    <w:rsid w:val="0045000B"/>
    <w:rsid w:val="00455286"/>
    <w:rsid w:val="0045560A"/>
    <w:rsid w:val="00456BD0"/>
    <w:rsid w:val="00457313"/>
    <w:rsid w:val="004576A5"/>
    <w:rsid w:val="00461B81"/>
    <w:rsid w:val="0046545B"/>
    <w:rsid w:val="0047002C"/>
    <w:rsid w:val="00470184"/>
    <w:rsid w:val="00470880"/>
    <w:rsid w:val="004726AB"/>
    <w:rsid w:val="00473351"/>
    <w:rsid w:val="00473B09"/>
    <w:rsid w:val="00473BC9"/>
    <w:rsid w:val="00474CD1"/>
    <w:rsid w:val="004759AE"/>
    <w:rsid w:val="004801B9"/>
    <w:rsid w:val="00480562"/>
    <w:rsid w:val="00480771"/>
    <w:rsid w:val="004819BC"/>
    <w:rsid w:val="00481A32"/>
    <w:rsid w:val="00484A00"/>
    <w:rsid w:val="0048519B"/>
    <w:rsid w:val="004851E8"/>
    <w:rsid w:val="00485353"/>
    <w:rsid w:val="00490E13"/>
    <w:rsid w:val="004930E6"/>
    <w:rsid w:val="00496AD9"/>
    <w:rsid w:val="0049718A"/>
    <w:rsid w:val="00497338"/>
    <w:rsid w:val="004A1370"/>
    <w:rsid w:val="004A24E4"/>
    <w:rsid w:val="004A2A42"/>
    <w:rsid w:val="004A41C2"/>
    <w:rsid w:val="004A4953"/>
    <w:rsid w:val="004A5E6A"/>
    <w:rsid w:val="004B1239"/>
    <w:rsid w:val="004B158D"/>
    <w:rsid w:val="004B2AB9"/>
    <w:rsid w:val="004B55F5"/>
    <w:rsid w:val="004B602B"/>
    <w:rsid w:val="004B64A9"/>
    <w:rsid w:val="004B6D24"/>
    <w:rsid w:val="004B7A12"/>
    <w:rsid w:val="004B7F05"/>
    <w:rsid w:val="004C2AA5"/>
    <w:rsid w:val="004C30FB"/>
    <w:rsid w:val="004C334F"/>
    <w:rsid w:val="004C3D53"/>
    <w:rsid w:val="004C5A3E"/>
    <w:rsid w:val="004D0364"/>
    <w:rsid w:val="004D05DC"/>
    <w:rsid w:val="004D0D4E"/>
    <w:rsid w:val="004D23AE"/>
    <w:rsid w:val="004D2760"/>
    <w:rsid w:val="004D2D67"/>
    <w:rsid w:val="004D745E"/>
    <w:rsid w:val="004E00F5"/>
    <w:rsid w:val="004E12DB"/>
    <w:rsid w:val="004E1498"/>
    <w:rsid w:val="004E2BE5"/>
    <w:rsid w:val="004E2CED"/>
    <w:rsid w:val="004E3B93"/>
    <w:rsid w:val="004E5D50"/>
    <w:rsid w:val="004F15F6"/>
    <w:rsid w:val="004F1619"/>
    <w:rsid w:val="004F1762"/>
    <w:rsid w:val="004F1CAA"/>
    <w:rsid w:val="004F44F6"/>
    <w:rsid w:val="004F5C1E"/>
    <w:rsid w:val="004F5C65"/>
    <w:rsid w:val="004F681D"/>
    <w:rsid w:val="004F7D97"/>
    <w:rsid w:val="00500B86"/>
    <w:rsid w:val="00502D77"/>
    <w:rsid w:val="0050354A"/>
    <w:rsid w:val="005036C9"/>
    <w:rsid w:val="00504427"/>
    <w:rsid w:val="0050554E"/>
    <w:rsid w:val="00505CD5"/>
    <w:rsid w:val="0050614E"/>
    <w:rsid w:val="0050663E"/>
    <w:rsid w:val="005106FB"/>
    <w:rsid w:val="00512BE1"/>
    <w:rsid w:val="00513629"/>
    <w:rsid w:val="00513863"/>
    <w:rsid w:val="00517F9E"/>
    <w:rsid w:val="005214FB"/>
    <w:rsid w:val="0052390E"/>
    <w:rsid w:val="00525BD2"/>
    <w:rsid w:val="00526F42"/>
    <w:rsid w:val="0053194E"/>
    <w:rsid w:val="00533029"/>
    <w:rsid w:val="0053478D"/>
    <w:rsid w:val="00535FD5"/>
    <w:rsid w:val="00536550"/>
    <w:rsid w:val="005368E1"/>
    <w:rsid w:val="005369C5"/>
    <w:rsid w:val="00536E0D"/>
    <w:rsid w:val="00537E89"/>
    <w:rsid w:val="00541893"/>
    <w:rsid w:val="00541DBF"/>
    <w:rsid w:val="00541FE1"/>
    <w:rsid w:val="00542216"/>
    <w:rsid w:val="0054342D"/>
    <w:rsid w:val="005434B2"/>
    <w:rsid w:val="00543A31"/>
    <w:rsid w:val="00544466"/>
    <w:rsid w:val="0054495F"/>
    <w:rsid w:val="00544B36"/>
    <w:rsid w:val="005462BD"/>
    <w:rsid w:val="00546B2D"/>
    <w:rsid w:val="0055151F"/>
    <w:rsid w:val="00551C50"/>
    <w:rsid w:val="00552123"/>
    <w:rsid w:val="005524E9"/>
    <w:rsid w:val="005535B0"/>
    <w:rsid w:val="00555A83"/>
    <w:rsid w:val="00557116"/>
    <w:rsid w:val="005579BB"/>
    <w:rsid w:val="005579CF"/>
    <w:rsid w:val="005601C0"/>
    <w:rsid w:val="0056062E"/>
    <w:rsid w:val="005607B4"/>
    <w:rsid w:val="00564025"/>
    <w:rsid w:val="00565E8E"/>
    <w:rsid w:val="00567DC0"/>
    <w:rsid w:val="0057136C"/>
    <w:rsid w:val="005715B3"/>
    <w:rsid w:val="00571906"/>
    <w:rsid w:val="00573EEB"/>
    <w:rsid w:val="00574ADE"/>
    <w:rsid w:val="00580B49"/>
    <w:rsid w:val="005811A5"/>
    <w:rsid w:val="005813CE"/>
    <w:rsid w:val="00581790"/>
    <w:rsid w:val="005820D9"/>
    <w:rsid w:val="00584137"/>
    <w:rsid w:val="00584241"/>
    <w:rsid w:val="00585060"/>
    <w:rsid w:val="005852B4"/>
    <w:rsid w:val="00585A3A"/>
    <w:rsid w:val="005876A3"/>
    <w:rsid w:val="00591F10"/>
    <w:rsid w:val="005926A1"/>
    <w:rsid w:val="00593006"/>
    <w:rsid w:val="00593D08"/>
    <w:rsid w:val="0059433C"/>
    <w:rsid w:val="00595285"/>
    <w:rsid w:val="0059727D"/>
    <w:rsid w:val="005A1067"/>
    <w:rsid w:val="005A1C3E"/>
    <w:rsid w:val="005A1C67"/>
    <w:rsid w:val="005A69B0"/>
    <w:rsid w:val="005A7527"/>
    <w:rsid w:val="005A77D6"/>
    <w:rsid w:val="005B094F"/>
    <w:rsid w:val="005B2E86"/>
    <w:rsid w:val="005B3465"/>
    <w:rsid w:val="005B441A"/>
    <w:rsid w:val="005B45EE"/>
    <w:rsid w:val="005B5914"/>
    <w:rsid w:val="005B5A62"/>
    <w:rsid w:val="005B6096"/>
    <w:rsid w:val="005B60E8"/>
    <w:rsid w:val="005B6582"/>
    <w:rsid w:val="005B65DD"/>
    <w:rsid w:val="005B7607"/>
    <w:rsid w:val="005C08AF"/>
    <w:rsid w:val="005C08DD"/>
    <w:rsid w:val="005C0BC8"/>
    <w:rsid w:val="005C156F"/>
    <w:rsid w:val="005C15D5"/>
    <w:rsid w:val="005C19E7"/>
    <w:rsid w:val="005C397F"/>
    <w:rsid w:val="005C4066"/>
    <w:rsid w:val="005C689F"/>
    <w:rsid w:val="005C6B51"/>
    <w:rsid w:val="005C6FAA"/>
    <w:rsid w:val="005C709C"/>
    <w:rsid w:val="005C7B82"/>
    <w:rsid w:val="005D00AE"/>
    <w:rsid w:val="005D081F"/>
    <w:rsid w:val="005D084D"/>
    <w:rsid w:val="005D0B4D"/>
    <w:rsid w:val="005D1DE7"/>
    <w:rsid w:val="005D44F5"/>
    <w:rsid w:val="005D543D"/>
    <w:rsid w:val="005D577C"/>
    <w:rsid w:val="005D645B"/>
    <w:rsid w:val="005D6EA9"/>
    <w:rsid w:val="005D7010"/>
    <w:rsid w:val="005E1640"/>
    <w:rsid w:val="005E2CF0"/>
    <w:rsid w:val="005E44C6"/>
    <w:rsid w:val="005E4E2D"/>
    <w:rsid w:val="005E673E"/>
    <w:rsid w:val="005F0DF1"/>
    <w:rsid w:val="005F12DC"/>
    <w:rsid w:val="005F3E12"/>
    <w:rsid w:val="005F521A"/>
    <w:rsid w:val="00600A06"/>
    <w:rsid w:val="0060118A"/>
    <w:rsid w:val="006013AB"/>
    <w:rsid w:val="00602527"/>
    <w:rsid w:val="0060261A"/>
    <w:rsid w:val="00602F7B"/>
    <w:rsid w:val="006044AD"/>
    <w:rsid w:val="006053F8"/>
    <w:rsid w:val="00606349"/>
    <w:rsid w:val="0060717B"/>
    <w:rsid w:val="00610125"/>
    <w:rsid w:val="00610919"/>
    <w:rsid w:val="00610D2F"/>
    <w:rsid w:val="00612B79"/>
    <w:rsid w:val="006202FF"/>
    <w:rsid w:val="00621A2E"/>
    <w:rsid w:val="006238A8"/>
    <w:rsid w:val="0062398B"/>
    <w:rsid w:val="00626A3D"/>
    <w:rsid w:val="0062705A"/>
    <w:rsid w:val="00627186"/>
    <w:rsid w:val="00634368"/>
    <w:rsid w:val="006422A2"/>
    <w:rsid w:val="00645A37"/>
    <w:rsid w:val="00646CEA"/>
    <w:rsid w:val="0064780D"/>
    <w:rsid w:val="00650912"/>
    <w:rsid w:val="00651475"/>
    <w:rsid w:val="00654C37"/>
    <w:rsid w:val="00655716"/>
    <w:rsid w:val="006577FB"/>
    <w:rsid w:val="0066090C"/>
    <w:rsid w:val="006609E6"/>
    <w:rsid w:val="00660AEB"/>
    <w:rsid w:val="00664C41"/>
    <w:rsid w:val="006658EE"/>
    <w:rsid w:val="0066638D"/>
    <w:rsid w:val="00666EC9"/>
    <w:rsid w:val="006704B7"/>
    <w:rsid w:val="00674C3B"/>
    <w:rsid w:val="006752D6"/>
    <w:rsid w:val="00675955"/>
    <w:rsid w:val="00676DB5"/>
    <w:rsid w:val="00681A76"/>
    <w:rsid w:val="00681B79"/>
    <w:rsid w:val="00683096"/>
    <w:rsid w:val="00683E21"/>
    <w:rsid w:val="00683EB7"/>
    <w:rsid w:val="006858DC"/>
    <w:rsid w:val="00694957"/>
    <w:rsid w:val="00694CE9"/>
    <w:rsid w:val="006957CC"/>
    <w:rsid w:val="006967AB"/>
    <w:rsid w:val="00697420"/>
    <w:rsid w:val="00697A2A"/>
    <w:rsid w:val="006A1C78"/>
    <w:rsid w:val="006A1D6E"/>
    <w:rsid w:val="006A229C"/>
    <w:rsid w:val="006A2B41"/>
    <w:rsid w:val="006A48C2"/>
    <w:rsid w:val="006A4EB3"/>
    <w:rsid w:val="006A5059"/>
    <w:rsid w:val="006A5D2C"/>
    <w:rsid w:val="006A6414"/>
    <w:rsid w:val="006A6DA2"/>
    <w:rsid w:val="006A6DA8"/>
    <w:rsid w:val="006B12F2"/>
    <w:rsid w:val="006B1A5C"/>
    <w:rsid w:val="006B30CC"/>
    <w:rsid w:val="006B3336"/>
    <w:rsid w:val="006B46C1"/>
    <w:rsid w:val="006B55C6"/>
    <w:rsid w:val="006B5690"/>
    <w:rsid w:val="006B57BC"/>
    <w:rsid w:val="006B5F4E"/>
    <w:rsid w:val="006B7E8B"/>
    <w:rsid w:val="006B7EC8"/>
    <w:rsid w:val="006C0604"/>
    <w:rsid w:val="006C1620"/>
    <w:rsid w:val="006C39B3"/>
    <w:rsid w:val="006C3AF2"/>
    <w:rsid w:val="006C3E9E"/>
    <w:rsid w:val="006C44F7"/>
    <w:rsid w:val="006C52B6"/>
    <w:rsid w:val="006C757D"/>
    <w:rsid w:val="006C7C42"/>
    <w:rsid w:val="006C7D7F"/>
    <w:rsid w:val="006D3CC5"/>
    <w:rsid w:val="006D4515"/>
    <w:rsid w:val="006D47D5"/>
    <w:rsid w:val="006D7923"/>
    <w:rsid w:val="006D7A92"/>
    <w:rsid w:val="006E0C86"/>
    <w:rsid w:val="006E1641"/>
    <w:rsid w:val="006E17A9"/>
    <w:rsid w:val="006E1851"/>
    <w:rsid w:val="006E197A"/>
    <w:rsid w:val="006E1CFC"/>
    <w:rsid w:val="006E633E"/>
    <w:rsid w:val="006E6C43"/>
    <w:rsid w:val="006F0B20"/>
    <w:rsid w:val="006F1806"/>
    <w:rsid w:val="006F1BF8"/>
    <w:rsid w:val="006F3503"/>
    <w:rsid w:val="006F38FC"/>
    <w:rsid w:val="006F40C0"/>
    <w:rsid w:val="006F4B8C"/>
    <w:rsid w:val="006F4C51"/>
    <w:rsid w:val="006F653C"/>
    <w:rsid w:val="006F6CED"/>
    <w:rsid w:val="006F73ED"/>
    <w:rsid w:val="00700958"/>
    <w:rsid w:val="00700F82"/>
    <w:rsid w:val="00701E53"/>
    <w:rsid w:val="00701FBA"/>
    <w:rsid w:val="00702F2F"/>
    <w:rsid w:val="0070351A"/>
    <w:rsid w:val="0070423A"/>
    <w:rsid w:val="007058A5"/>
    <w:rsid w:val="00705CF4"/>
    <w:rsid w:val="007120C3"/>
    <w:rsid w:val="00713122"/>
    <w:rsid w:val="0071378F"/>
    <w:rsid w:val="007150F8"/>
    <w:rsid w:val="00715BA0"/>
    <w:rsid w:val="007164EF"/>
    <w:rsid w:val="00716FD7"/>
    <w:rsid w:val="007175F7"/>
    <w:rsid w:val="00717997"/>
    <w:rsid w:val="00717C0B"/>
    <w:rsid w:val="00720394"/>
    <w:rsid w:val="0072047C"/>
    <w:rsid w:val="007212EB"/>
    <w:rsid w:val="00721816"/>
    <w:rsid w:val="00721AA0"/>
    <w:rsid w:val="00721B9B"/>
    <w:rsid w:val="007229C5"/>
    <w:rsid w:val="00722EFF"/>
    <w:rsid w:val="00723E2C"/>
    <w:rsid w:val="0072452C"/>
    <w:rsid w:val="007245D9"/>
    <w:rsid w:val="00724692"/>
    <w:rsid w:val="00725413"/>
    <w:rsid w:val="007261AC"/>
    <w:rsid w:val="007271C1"/>
    <w:rsid w:val="00727528"/>
    <w:rsid w:val="00727700"/>
    <w:rsid w:val="00731067"/>
    <w:rsid w:val="0073132B"/>
    <w:rsid w:val="007326A3"/>
    <w:rsid w:val="00733998"/>
    <w:rsid w:val="007379CF"/>
    <w:rsid w:val="007453E5"/>
    <w:rsid w:val="00746CD2"/>
    <w:rsid w:val="007478E2"/>
    <w:rsid w:val="007531F5"/>
    <w:rsid w:val="007543E1"/>
    <w:rsid w:val="00755319"/>
    <w:rsid w:val="007561AB"/>
    <w:rsid w:val="007572AC"/>
    <w:rsid w:val="00757BEB"/>
    <w:rsid w:val="00761AE5"/>
    <w:rsid w:val="00761EEE"/>
    <w:rsid w:val="007653D3"/>
    <w:rsid w:val="0076614D"/>
    <w:rsid w:val="00766B95"/>
    <w:rsid w:val="0077165B"/>
    <w:rsid w:val="007717CA"/>
    <w:rsid w:val="00771B88"/>
    <w:rsid w:val="007722D9"/>
    <w:rsid w:val="00772662"/>
    <w:rsid w:val="007726D6"/>
    <w:rsid w:val="00772E3B"/>
    <w:rsid w:val="0077429B"/>
    <w:rsid w:val="007749FC"/>
    <w:rsid w:val="00774C92"/>
    <w:rsid w:val="00775134"/>
    <w:rsid w:val="0077642E"/>
    <w:rsid w:val="00777333"/>
    <w:rsid w:val="00780C37"/>
    <w:rsid w:val="00781FFD"/>
    <w:rsid w:val="0078278D"/>
    <w:rsid w:val="0078797A"/>
    <w:rsid w:val="00792DA6"/>
    <w:rsid w:val="00793D70"/>
    <w:rsid w:val="00793DF3"/>
    <w:rsid w:val="00793FEA"/>
    <w:rsid w:val="00794B2D"/>
    <w:rsid w:val="00797171"/>
    <w:rsid w:val="007A24BE"/>
    <w:rsid w:val="007A3492"/>
    <w:rsid w:val="007A3A21"/>
    <w:rsid w:val="007A4513"/>
    <w:rsid w:val="007A47A7"/>
    <w:rsid w:val="007A4806"/>
    <w:rsid w:val="007A4B09"/>
    <w:rsid w:val="007A5473"/>
    <w:rsid w:val="007A7937"/>
    <w:rsid w:val="007B05E5"/>
    <w:rsid w:val="007B0C13"/>
    <w:rsid w:val="007B1900"/>
    <w:rsid w:val="007B2B12"/>
    <w:rsid w:val="007B2D44"/>
    <w:rsid w:val="007B359E"/>
    <w:rsid w:val="007B36B2"/>
    <w:rsid w:val="007B3B0A"/>
    <w:rsid w:val="007B4883"/>
    <w:rsid w:val="007B6125"/>
    <w:rsid w:val="007B6351"/>
    <w:rsid w:val="007B63D5"/>
    <w:rsid w:val="007B650E"/>
    <w:rsid w:val="007B6917"/>
    <w:rsid w:val="007B7C47"/>
    <w:rsid w:val="007C073F"/>
    <w:rsid w:val="007C0EE3"/>
    <w:rsid w:val="007C1122"/>
    <w:rsid w:val="007C16AC"/>
    <w:rsid w:val="007C226A"/>
    <w:rsid w:val="007C2CF3"/>
    <w:rsid w:val="007C3424"/>
    <w:rsid w:val="007C36A8"/>
    <w:rsid w:val="007C4364"/>
    <w:rsid w:val="007C4937"/>
    <w:rsid w:val="007C77C0"/>
    <w:rsid w:val="007D0AA0"/>
    <w:rsid w:val="007D1455"/>
    <w:rsid w:val="007D578D"/>
    <w:rsid w:val="007D6B39"/>
    <w:rsid w:val="007D6FF3"/>
    <w:rsid w:val="007D7E37"/>
    <w:rsid w:val="007E03D4"/>
    <w:rsid w:val="007E131C"/>
    <w:rsid w:val="007E16DA"/>
    <w:rsid w:val="007E1E8A"/>
    <w:rsid w:val="007E26B4"/>
    <w:rsid w:val="007E2ADF"/>
    <w:rsid w:val="007E4B46"/>
    <w:rsid w:val="007E4C2D"/>
    <w:rsid w:val="007E4CA6"/>
    <w:rsid w:val="007E4FDD"/>
    <w:rsid w:val="007E5700"/>
    <w:rsid w:val="007E6C7B"/>
    <w:rsid w:val="007E7EC9"/>
    <w:rsid w:val="007F2F4C"/>
    <w:rsid w:val="007F3DC3"/>
    <w:rsid w:val="007F3F30"/>
    <w:rsid w:val="007F4E39"/>
    <w:rsid w:val="007F551A"/>
    <w:rsid w:val="007F5593"/>
    <w:rsid w:val="007F584B"/>
    <w:rsid w:val="007F5A8E"/>
    <w:rsid w:val="007F5C2F"/>
    <w:rsid w:val="007F6A20"/>
    <w:rsid w:val="007F6D2A"/>
    <w:rsid w:val="007F6D3F"/>
    <w:rsid w:val="0080096A"/>
    <w:rsid w:val="008019EE"/>
    <w:rsid w:val="00801B10"/>
    <w:rsid w:val="008029EA"/>
    <w:rsid w:val="0080310B"/>
    <w:rsid w:val="008039AD"/>
    <w:rsid w:val="00804098"/>
    <w:rsid w:val="0080453D"/>
    <w:rsid w:val="008070AE"/>
    <w:rsid w:val="008078FF"/>
    <w:rsid w:val="00810037"/>
    <w:rsid w:val="00811DF7"/>
    <w:rsid w:val="00812B38"/>
    <w:rsid w:val="0081302B"/>
    <w:rsid w:val="0081562C"/>
    <w:rsid w:val="008156DA"/>
    <w:rsid w:val="00815EAE"/>
    <w:rsid w:val="008163E5"/>
    <w:rsid w:val="00816473"/>
    <w:rsid w:val="008166E1"/>
    <w:rsid w:val="00817F60"/>
    <w:rsid w:val="0082005D"/>
    <w:rsid w:val="00821C29"/>
    <w:rsid w:val="0082271A"/>
    <w:rsid w:val="00822A1E"/>
    <w:rsid w:val="00823230"/>
    <w:rsid w:val="0082353A"/>
    <w:rsid w:val="008257AB"/>
    <w:rsid w:val="0083298C"/>
    <w:rsid w:val="008342F6"/>
    <w:rsid w:val="008346CE"/>
    <w:rsid w:val="00835900"/>
    <w:rsid w:val="0083629D"/>
    <w:rsid w:val="00837A6C"/>
    <w:rsid w:val="0084099B"/>
    <w:rsid w:val="0084167A"/>
    <w:rsid w:val="00843785"/>
    <w:rsid w:val="0084411B"/>
    <w:rsid w:val="00844B75"/>
    <w:rsid w:val="00845057"/>
    <w:rsid w:val="008463BC"/>
    <w:rsid w:val="00846FA0"/>
    <w:rsid w:val="008476A6"/>
    <w:rsid w:val="0085023C"/>
    <w:rsid w:val="008503B7"/>
    <w:rsid w:val="00850F79"/>
    <w:rsid w:val="00851CFE"/>
    <w:rsid w:val="00851E4A"/>
    <w:rsid w:val="00855012"/>
    <w:rsid w:val="00855104"/>
    <w:rsid w:val="00855417"/>
    <w:rsid w:val="0085699A"/>
    <w:rsid w:val="00856B4E"/>
    <w:rsid w:val="008617EB"/>
    <w:rsid w:val="008618ED"/>
    <w:rsid w:val="008623C1"/>
    <w:rsid w:val="00862980"/>
    <w:rsid w:val="00863929"/>
    <w:rsid w:val="00865403"/>
    <w:rsid w:val="0086655A"/>
    <w:rsid w:val="008712B9"/>
    <w:rsid w:val="00871756"/>
    <w:rsid w:val="00874642"/>
    <w:rsid w:val="00877C1B"/>
    <w:rsid w:val="00877E0D"/>
    <w:rsid w:val="008803F9"/>
    <w:rsid w:val="00883F32"/>
    <w:rsid w:val="00886B49"/>
    <w:rsid w:val="00887D9B"/>
    <w:rsid w:val="00887EBC"/>
    <w:rsid w:val="00890064"/>
    <w:rsid w:val="0089301F"/>
    <w:rsid w:val="0089304F"/>
    <w:rsid w:val="00893313"/>
    <w:rsid w:val="00894359"/>
    <w:rsid w:val="00894372"/>
    <w:rsid w:val="00895DDE"/>
    <w:rsid w:val="00896F81"/>
    <w:rsid w:val="00897643"/>
    <w:rsid w:val="0089788F"/>
    <w:rsid w:val="008A08DA"/>
    <w:rsid w:val="008A10F2"/>
    <w:rsid w:val="008A2054"/>
    <w:rsid w:val="008A2090"/>
    <w:rsid w:val="008A246A"/>
    <w:rsid w:val="008A25A0"/>
    <w:rsid w:val="008A2D17"/>
    <w:rsid w:val="008A3832"/>
    <w:rsid w:val="008A389E"/>
    <w:rsid w:val="008A3FE6"/>
    <w:rsid w:val="008A4338"/>
    <w:rsid w:val="008A4F22"/>
    <w:rsid w:val="008A5B62"/>
    <w:rsid w:val="008A5EF0"/>
    <w:rsid w:val="008A63E4"/>
    <w:rsid w:val="008A6564"/>
    <w:rsid w:val="008A6B85"/>
    <w:rsid w:val="008A757E"/>
    <w:rsid w:val="008B0D08"/>
    <w:rsid w:val="008B16AC"/>
    <w:rsid w:val="008B3125"/>
    <w:rsid w:val="008B47D9"/>
    <w:rsid w:val="008B4995"/>
    <w:rsid w:val="008B4D7E"/>
    <w:rsid w:val="008B4DE9"/>
    <w:rsid w:val="008B4F0E"/>
    <w:rsid w:val="008B64B3"/>
    <w:rsid w:val="008B681D"/>
    <w:rsid w:val="008B6B27"/>
    <w:rsid w:val="008B6CCE"/>
    <w:rsid w:val="008B7686"/>
    <w:rsid w:val="008C08CE"/>
    <w:rsid w:val="008C224E"/>
    <w:rsid w:val="008C36EA"/>
    <w:rsid w:val="008C39BD"/>
    <w:rsid w:val="008C49A6"/>
    <w:rsid w:val="008C4DD0"/>
    <w:rsid w:val="008C5671"/>
    <w:rsid w:val="008C58FF"/>
    <w:rsid w:val="008C7ADE"/>
    <w:rsid w:val="008C7B49"/>
    <w:rsid w:val="008D16CD"/>
    <w:rsid w:val="008D3C79"/>
    <w:rsid w:val="008D4D98"/>
    <w:rsid w:val="008D5AAA"/>
    <w:rsid w:val="008D5EE5"/>
    <w:rsid w:val="008D6F4D"/>
    <w:rsid w:val="008E000A"/>
    <w:rsid w:val="008E03E1"/>
    <w:rsid w:val="008E4767"/>
    <w:rsid w:val="008E6CA2"/>
    <w:rsid w:val="008E7EBC"/>
    <w:rsid w:val="008F4427"/>
    <w:rsid w:val="008F4D82"/>
    <w:rsid w:val="008F64C6"/>
    <w:rsid w:val="008F6D34"/>
    <w:rsid w:val="00900E24"/>
    <w:rsid w:val="009015EB"/>
    <w:rsid w:val="009023B5"/>
    <w:rsid w:val="00902C13"/>
    <w:rsid w:val="009040B6"/>
    <w:rsid w:val="00906EA2"/>
    <w:rsid w:val="00907677"/>
    <w:rsid w:val="00910D4B"/>
    <w:rsid w:val="00912D76"/>
    <w:rsid w:val="00913616"/>
    <w:rsid w:val="009141D3"/>
    <w:rsid w:val="0091479C"/>
    <w:rsid w:val="00917C7F"/>
    <w:rsid w:val="00922AB0"/>
    <w:rsid w:val="0092408A"/>
    <w:rsid w:val="00924FE9"/>
    <w:rsid w:val="00925A6F"/>
    <w:rsid w:val="00926416"/>
    <w:rsid w:val="0092725F"/>
    <w:rsid w:val="00930D8F"/>
    <w:rsid w:val="00931317"/>
    <w:rsid w:val="0093313A"/>
    <w:rsid w:val="00933E9B"/>
    <w:rsid w:val="009351CD"/>
    <w:rsid w:val="00935609"/>
    <w:rsid w:val="00935F4E"/>
    <w:rsid w:val="00940DD5"/>
    <w:rsid w:val="00940F37"/>
    <w:rsid w:val="00941BAD"/>
    <w:rsid w:val="00943C1C"/>
    <w:rsid w:val="00944DE8"/>
    <w:rsid w:val="00945581"/>
    <w:rsid w:val="009469C2"/>
    <w:rsid w:val="00947BE6"/>
    <w:rsid w:val="009506A6"/>
    <w:rsid w:val="00950EBF"/>
    <w:rsid w:val="0095208A"/>
    <w:rsid w:val="009532CE"/>
    <w:rsid w:val="00953F4E"/>
    <w:rsid w:val="00954BA5"/>
    <w:rsid w:val="00955248"/>
    <w:rsid w:val="009558BE"/>
    <w:rsid w:val="00956AD2"/>
    <w:rsid w:val="009573A4"/>
    <w:rsid w:val="00960375"/>
    <w:rsid w:val="009603AC"/>
    <w:rsid w:val="009608D2"/>
    <w:rsid w:val="009609FF"/>
    <w:rsid w:val="00960ECE"/>
    <w:rsid w:val="00962829"/>
    <w:rsid w:val="00963C80"/>
    <w:rsid w:val="00964C8D"/>
    <w:rsid w:val="00965A06"/>
    <w:rsid w:val="00970FDD"/>
    <w:rsid w:val="00974394"/>
    <w:rsid w:val="0097667C"/>
    <w:rsid w:val="00976FD5"/>
    <w:rsid w:val="00980481"/>
    <w:rsid w:val="009822BE"/>
    <w:rsid w:val="00984EC3"/>
    <w:rsid w:val="009853E5"/>
    <w:rsid w:val="00986767"/>
    <w:rsid w:val="00987ABE"/>
    <w:rsid w:val="00990DD2"/>
    <w:rsid w:val="00992070"/>
    <w:rsid w:val="00994303"/>
    <w:rsid w:val="00994A7A"/>
    <w:rsid w:val="00995256"/>
    <w:rsid w:val="00997B8F"/>
    <w:rsid w:val="009A1468"/>
    <w:rsid w:val="009A216A"/>
    <w:rsid w:val="009A2B25"/>
    <w:rsid w:val="009A46F7"/>
    <w:rsid w:val="009A4A16"/>
    <w:rsid w:val="009A6055"/>
    <w:rsid w:val="009A67D6"/>
    <w:rsid w:val="009A7A52"/>
    <w:rsid w:val="009B171D"/>
    <w:rsid w:val="009B225E"/>
    <w:rsid w:val="009B3765"/>
    <w:rsid w:val="009B3B10"/>
    <w:rsid w:val="009B43E0"/>
    <w:rsid w:val="009B5210"/>
    <w:rsid w:val="009B593D"/>
    <w:rsid w:val="009B5F5E"/>
    <w:rsid w:val="009B61A8"/>
    <w:rsid w:val="009B6F2C"/>
    <w:rsid w:val="009C06D9"/>
    <w:rsid w:val="009C118E"/>
    <w:rsid w:val="009C3461"/>
    <w:rsid w:val="009C5D7C"/>
    <w:rsid w:val="009D086A"/>
    <w:rsid w:val="009D094D"/>
    <w:rsid w:val="009D0D90"/>
    <w:rsid w:val="009D1A67"/>
    <w:rsid w:val="009D3FFE"/>
    <w:rsid w:val="009D455A"/>
    <w:rsid w:val="009D4CE1"/>
    <w:rsid w:val="009D54B5"/>
    <w:rsid w:val="009D5F29"/>
    <w:rsid w:val="009D5F9E"/>
    <w:rsid w:val="009D7BEC"/>
    <w:rsid w:val="009E01DB"/>
    <w:rsid w:val="009E0CDB"/>
    <w:rsid w:val="009E1444"/>
    <w:rsid w:val="009E1D8E"/>
    <w:rsid w:val="009E3C8A"/>
    <w:rsid w:val="009E468D"/>
    <w:rsid w:val="009E54D6"/>
    <w:rsid w:val="009E6091"/>
    <w:rsid w:val="009E65A6"/>
    <w:rsid w:val="009E6997"/>
    <w:rsid w:val="009E70E5"/>
    <w:rsid w:val="009F29C0"/>
    <w:rsid w:val="009F3FB3"/>
    <w:rsid w:val="009F47D0"/>
    <w:rsid w:val="009F4E92"/>
    <w:rsid w:val="009F5610"/>
    <w:rsid w:val="009F56FB"/>
    <w:rsid w:val="009F5891"/>
    <w:rsid w:val="009F755D"/>
    <w:rsid w:val="00A00AAB"/>
    <w:rsid w:val="00A020DE"/>
    <w:rsid w:val="00A02BB8"/>
    <w:rsid w:val="00A03C1D"/>
    <w:rsid w:val="00A04266"/>
    <w:rsid w:val="00A05E69"/>
    <w:rsid w:val="00A079AC"/>
    <w:rsid w:val="00A07A09"/>
    <w:rsid w:val="00A07A62"/>
    <w:rsid w:val="00A11D7D"/>
    <w:rsid w:val="00A127FB"/>
    <w:rsid w:val="00A138E0"/>
    <w:rsid w:val="00A14DF4"/>
    <w:rsid w:val="00A15A42"/>
    <w:rsid w:val="00A15B33"/>
    <w:rsid w:val="00A15D11"/>
    <w:rsid w:val="00A16088"/>
    <w:rsid w:val="00A214A7"/>
    <w:rsid w:val="00A235CB"/>
    <w:rsid w:val="00A238C5"/>
    <w:rsid w:val="00A24283"/>
    <w:rsid w:val="00A250A9"/>
    <w:rsid w:val="00A2614D"/>
    <w:rsid w:val="00A271E2"/>
    <w:rsid w:val="00A271F4"/>
    <w:rsid w:val="00A272B0"/>
    <w:rsid w:val="00A31698"/>
    <w:rsid w:val="00A31818"/>
    <w:rsid w:val="00A31E30"/>
    <w:rsid w:val="00A3443E"/>
    <w:rsid w:val="00A34744"/>
    <w:rsid w:val="00A35B6C"/>
    <w:rsid w:val="00A37143"/>
    <w:rsid w:val="00A37DC7"/>
    <w:rsid w:val="00A43CB6"/>
    <w:rsid w:val="00A44BA3"/>
    <w:rsid w:val="00A45362"/>
    <w:rsid w:val="00A45654"/>
    <w:rsid w:val="00A46892"/>
    <w:rsid w:val="00A46D9B"/>
    <w:rsid w:val="00A50E21"/>
    <w:rsid w:val="00A512FA"/>
    <w:rsid w:val="00A51A8B"/>
    <w:rsid w:val="00A52393"/>
    <w:rsid w:val="00A5651D"/>
    <w:rsid w:val="00A56A0E"/>
    <w:rsid w:val="00A57035"/>
    <w:rsid w:val="00A62693"/>
    <w:rsid w:val="00A63962"/>
    <w:rsid w:val="00A63A5B"/>
    <w:rsid w:val="00A65492"/>
    <w:rsid w:val="00A661C6"/>
    <w:rsid w:val="00A67A28"/>
    <w:rsid w:val="00A67D91"/>
    <w:rsid w:val="00A7062E"/>
    <w:rsid w:val="00A70685"/>
    <w:rsid w:val="00A70C68"/>
    <w:rsid w:val="00A7104D"/>
    <w:rsid w:val="00A7209C"/>
    <w:rsid w:val="00A72205"/>
    <w:rsid w:val="00A72CA2"/>
    <w:rsid w:val="00A737C5"/>
    <w:rsid w:val="00A74008"/>
    <w:rsid w:val="00A74D0B"/>
    <w:rsid w:val="00A76BFF"/>
    <w:rsid w:val="00A77598"/>
    <w:rsid w:val="00A77AA6"/>
    <w:rsid w:val="00A8147D"/>
    <w:rsid w:val="00A82413"/>
    <w:rsid w:val="00A824D5"/>
    <w:rsid w:val="00A83547"/>
    <w:rsid w:val="00A841EF"/>
    <w:rsid w:val="00A84E89"/>
    <w:rsid w:val="00A851C2"/>
    <w:rsid w:val="00A862B7"/>
    <w:rsid w:val="00A86FFA"/>
    <w:rsid w:val="00A87615"/>
    <w:rsid w:val="00A90036"/>
    <w:rsid w:val="00A90CD6"/>
    <w:rsid w:val="00A9175D"/>
    <w:rsid w:val="00A92220"/>
    <w:rsid w:val="00A94F00"/>
    <w:rsid w:val="00A958F2"/>
    <w:rsid w:val="00AA0FEB"/>
    <w:rsid w:val="00AA1048"/>
    <w:rsid w:val="00AA1290"/>
    <w:rsid w:val="00AA22D7"/>
    <w:rsid w:val="00AA33D2"/>
    <w:rsid w:val="00AA382D"/>
    <w:rsid w:val="00AA50F9"/>
    <w:rsid w:val="00AA6380"/>
    <w:rsid w:val="00AA712F"/>
    <w:rsid w:val="00AA71EC"/>
    <w:rsid w:val="00AB08A6"/>
    <w:rsid w:val="00AB1C2F"/>
    <w:rsid w:val="00AB25B5"/>
    <w:rsid w:val="00AB3D1F"/>
    <w:rsid w:val="00AB4981"/>
    <w:rsid w:val="00AB51A1"/>
    <w:rsid w:val="00AB58A4"/>
    <w:rsid w:val="00AB5D64"/>
    <w:rsid w:val="00AB5F46"/>
    <w:rsid w:val="00AB6091"/>
    <w:rsid w:val="00AB6476"/>
    <w:rsid w:val="00AB7057"/>
    <w:rsid w:val="00AB7918"/>
    <w:rsid w:val="00AB7982"/>
    <w:rsid w:val="00AC1EF1"/>
    <w:rsid w:val="00AC2251"/>
    <w:rsid w:val="00AC425A"/>
    <w:rsid w:val="00AC4914"/>
    <w:rsid w:val="00AC49CD"/>
    <w:rsid w:val="00AC56E2"/>
    <w:rsid w:val="00AC6261"/>
    <w:rsid w:val="00AD069A"/>
    <w:rsid w:val="00AD0BB4"/>
    <w:rsid w:val="00AD2287"/>
    <w:rsid w:val="00AD4742"/>
    <w:rsid w:val="00AD5086"/>
    <w:rsid w:val="00AD5153"/>
    <w:rsid w:val="00AD52E0"/>
    <w:rsid w:val="00AD763F"/>
    <w:rsid w:val="00AE1275"/>
    <w:rsid w:val="00AE3B1A"/>
    <w:rsid w:val="00AE4A61"/>
    <w:rsid w:val="00AE4B7A"/>
    <w:rsid w:val="00AE54D5"/>
    <w:rsid w:val="00AE7162"/>
    <w:rsid w:val="00AE7751"/>
    <w:rsid w:val="00AF0332"/>
    <w:rsid w:val="00AF33D5"/>
    <w:rsid w:val="00AF7D51"/>
    <w:rsid w:val="00B0349D"/>
    <w:rsid w:val="00B03552"/>
    <w:rsid w:val="00B04912"/>
    <w:rsid w:val="00B04B74"/>
    <w:rsid w:val="00B068C0"/>
    <w:rsid w:val="00B06ECE"/>
    <w:rsid w:val="00B10D20"/>
    <w:rsid w:val="00B10FFE"/>
    <w:rsid w:val="00B13B23"/>
    <w:rsid w:val="00B140B5"/>
    <w:rsid w:val="00B14317"/>
    <w:rsid w:val="00B15224"/>
    <w:rsid w:val="00B16702"/>
    <w:rsid w:val="00B17BFD"/>
    <w:rsid w:val="00B216B2"/>
    <w:rsid w:val="00B22978"/>
    <w:rsid w:val="00B22CE1"/>
    <w:rsid w:val="00B2373A"/>
    <w:rsid w:val="00B261AA"/>
    <w:rsid w:val="00B26D5D"/>
    <w:rsid w:val="00B3245E"/>
    <w:rsid w:val="00B32490"/>
    <w:rsid w:val="00B33077"/>
    <w:rsid w:val="00B33C55"/>
    <w:rsid w:val="00B3425A"/>
    <w:rsid w:val="00B40808"/>
    <w:rsid w:val="00B415A1"/>
    <w:rsid w:val="00B41FE1"/>
    <w:rsid w:val="00B44405"/>
    <w:rsid w:val="00B44EDC"/>
    <w:rsid w:val="00B4586F"/>
    <w:rsid w:val="00B4749F"/>
    <w:rsid w:val="00B50B14"/>
    <w:rsid w:val="00B50B81"/>
    <w:rsid w:val="00B51643"/>
    <w:rsid w:val="00B533A9"/>
    <w:rsid w:val="00B537D4"/>
    <w:rsid w:val="00B538B6"/>
    <w:rsid w:val="00B5544B"/>
    <w:rsid w:val="00B5698F"/>
    <w:rsid w:val="00B61FCF"/>
    <w:rsid w:val="00B621BD"/>
    <w:rsid w:val="00B622BC"/>
    <w:rsid w:val="00B62C40"/>
    <w:rsid w:val="00B6453F"/>
    <w:rsid w:val="00B64965"/>
    <w:rsid w:val="00B64973"/>
    <w:rsid w:val="00B64C1D"/>
    <w:rsid w:val="00B66676"/>
    <w:rsid w:val="00B66D79"/>
    <w:rsid w:val="00B71960"/>
    <w:rsid w:val="00B72F3C"/>
    <w:rsid w:val="00B732D1"/>
    <w:rsid w:val="00B73F2D"/>
    <w:rsid w:val="00B7401F"/>
    <w:rsid w:val="00B74A0F"/>
    <w:rsid w:val="00B755D2"/>
    <w:rsid w:val="00B7694A"/>
    <w:rsid w:val="00B76E6D"/>
    <w:rsid w:val="00B774A5"/>
    <w:rsid w:val="00B779E5"/>
    <w:rsid w:val="00B77D3E"/>
    <w:rsid w:val="00B80976"/>
    <w:rsid w:val="00B81452"/>
    <w:rsid w:val="00B8165B"/>
    <w:rsid w:val="00B84540"/>
    <w:rsid w:val="00B84761"/>
    <w:rsid w:val="00B85648"/>
    <w:rsid w:val="00B85A5A"/>
    <w:rsid w:val="00B868DE"/>
    <w:rsid w:val="00B86913"/>
    <w:rsid w:val="00B86A3C"/>
    <w:rsid w:val="00B91079"/>
    <w:rsid w:val="00B91D43"/>
    <w:rsid w:val="00B957CE"/>
    <w:rsid w:val="00BA00E5"/>
    <w:rsid w:val="00BA0A8C"/>
    <w:rsid w:val="00BA100C"/>
    <w:rsid w:val="00BA20E3"/>
    <w:rsid w:val="00BA26E5"/>
    <w:rsid w:val="00BA3766"/>
    <w:rsid w:val="00BA3D3D"/>
    <w:rsid w:val="00BA4F67"/>
    <w:rsid w:val="00BA7E2A"/>
    <w:rsid w:val="00BB2415"/>
    <w:rsid w:val="00BB2AF1"/>
    <w:rsid w:val="00BB2CC2"/>
    <w:rsid w:val="00BB4105"/>
    <w:rsid w:val="00BB49D0"/>
    <w:rsid w:val="00BB4D84"/>
    <w:rsid w:val="00BB5770"/>
    <w:rsid w:val="00BB58F3"/>
    <w:rsid w:val="00BB7136"/>
    <w:rsid w:val="00BC2442"/>
    <w:rsid w:val="00BC246A"/>
    <w:rsid w:val="00BC29E6"/>
    <w:rsid w:val="00BC3A60"/>
    <w:rsid w:val="00BC3CA8"/>
    <w:rsid w:val="00BC5815"/>
    <w:rsid w:val="00BC63FA"/>
    <w:rsid w:val="00BC6F9B"/>
    <w:rsid w:val="00BC779A"/>
    <w:rsid w:val="00BD2E7A"/>
    <w:rsid w:val="00BD319A"/>
    <w:rsid w:val="00BD3A59"/>
    <w:rsid w:val="00BD4E85"/>
    <w:rsid w:val="00BD5F56"/>
    <w:rsid w:val="00BD6E96"/>
    <w:rsid w:val="00BD708E"/>
    <w:rsid w:val="00BD7534"/>
    <w:rsid w:val="00BD765F"/>
    <w:rsid w:val="00BD7F57"/>
    <w:rsid w:val="00BE04B4"/>
    <w:rsid w:val="00BE04E9"/>
    <w:rsid w:val="00BE3471"/>
    <w:rsid w:val="00BE38F6"/>
    <w:rsid w:val="00BE56E1"/>
    <w:rsid w:val="00BE5FE8"/>
    <w:rsid w:val="00BF1169"/>
    <w:rsid w:val="00BF1807"/>
    <w:rsid w:val="00BF1B3D"/>
    <w:rsid w:val="00BF1CCD"/>
    <w:rsid w:val="00BF3AA8"/>
    <w:rsid w:val="00BF45FA"/>
    <w:rsid w:val="00BF4B00"/>
    <w:rsid w:val="00BF4D44"/>
    <w:rsid w:val="00BF74BE"/>
    <w:rsid w:val="00BF7FC0"/>
    <w:rsid w:val="00C008F4"/>
    <w:rsid w:val="00C01274"/>
    <w:rsid w:val="00C012E4"/>
    <w:rsid w:val="00C0193E"/>
    <w:rsid w:val="00C01C73"/>
    <w:rsid w:val="00C02F84"/>
    <w:rsid w:val="00C042E0"/>
    <w:rsid w:val="00C0507F"/>
    <w:rsid w:val="00C052D2"/>
    <w:rsid w:val="00C06CD8"/>
    <w:rsid w:val="00C07649"/>
    <w:rsid w:val="00C13AFB"/>
    <w:rsid w:val="00C147EA"/>
    <w:rsid w:val="00C14993"/>
    <w:rsid w:val="00C14E1E"/>
    <w:rsid w:val="00C158E4"/>
    <w:rsid w:val="00C1690D"/>
    <w:rsid w:val="00C179DA"/>
    <w:rsid w:val="00C206A9"/>
    <w:rsid w:val="00C21880"/>
    <w:rsid w:val="00C21F0A"/>
    <w:rsid w:val="00C22503"/>
    <w:rsid w:val="00C2556A"/>
    <w:rsid w:val="00C25AB3"/>
    <w:rsid w:val="00C25C09"/>
    <w:rsid w:val="00C26C71"/>
    <w:rsid w:val="00C3056E"/>
    <w:rsid w:val="00C32DD8"/>
    <w:rsid w:val="00C33E9E"/>
    <w:rsid w:val="00C34A52"/>
    <w:rsid w:val="00C350BF"/>
    <w:rsid w:val="00C3736D"/>
    <w:rsid w:val="00C37E3D"/>
    <w:rsid w:val="00C37EF1"/>
    <w:rsid w:val="00C40BD4"/>
    <w:rsid w:val="00C40EA6"/>
    <w:rsid w:val="00C4218B"/>
    <w:rsid w:val="00C42C10"/>
    <w:rsid w:val="00C440C4"/>
    <w:rsid w:val="00C45568"/>
    <w:rsid w:val="00C466E1"/>
    <w:rsid w:val="00C46DD0"/>
    <w:rsid w:val="00C513A4"/>
    <w:rsid w:val="00C51EA7"/>
    <w:rsid w:val="00C52BD9"/>
    <w:rsid w:val="00C5333A"/>
    <w:rsid w:val="00C53DC4"/>
    <w:rsid w:val="00C5491A"/>
    <w:rsid w:val="00C56CE0"/>
    <w:rsid w:val="00C56FE5"/>
    <w:rsid w:val="00C613E3"/>
    <w:rsid w:val="00C62395"/>
    <w:rsid w:val="00C6362A"/>
    <w:rsid w:val="00C658F4"/>
    <w:rsid w:val="00C65F85"/>
    <w:rsid w:val="00C67071"/>
    <w:rsid w:val="00C678E2"/>
    <w:rsid w:val="00C726F9"/>
    <w:rsid w:val="00C733A3"/>
    <w:rsid w:val="00C73F32"/>
    <w:rsid w:val="00C75601"/>
    <w:rsid w:val="00C757C0"/>
    <w:rsid w:val="00C76343"/>
    <w:rsid w:val="00C76793"/>
    <w:rsid w:val="00C770AC"/>
    <w:rsid w:val="00C80E1F"/>
    <w:rsid w:val="00C813F2"/>
    <w:rsid w:val="00C81CE0"/>
    <w:rsid w:val="00C82665"/>
    <w:rsid w:val="00C848C5"/>
    <w:rsid w:val="00C8497C"/>
    <w:rsid w:val="00C8586C"/>
    <w:rsid w:val="00C85C03"/>
    <w:rsid w:val="00C9000D"/>
    <w:rsid w:val="00C90CF2"/>
    <w:rsid w:val="00C9179A"/>
    <w:rsid w:val="00C91D54"/>
    <w:rsid w:val="00C930E4"/>
    <w:rsid w:val="00C93368"/>
    <w:rsid w:val="00C94837"/>
    <w:rsid w:val="00C94E62"/>
    <w:rsid w:val="00C95BAF"/>
    <w:rsid w:val="00CA02C8"/>
    <w:rsid w:val="00CA1390"/>
    <w:rsid w:val="00CA14C7"/>
    <w:rsid w:val="00CA3170"/>
    <w:rsid w:val="00CA4C77"/>
    <w:rsid w:val="00CA5B66"/>
    <w:rsid w:val="00CA5D04"/>
    <w:rsid w:val="00CA5E1A"/>
    <w:rsid w:val="00CB089A"/>
    <w:rsid w:val="00CB0EDA"/>
    <w:rsid w:val="00CB0F16"/>
    <w:rsid w:val="00CB1528"/>
    <w:rsid w:val="00CB2878"/>
    <w:rsid w:val="00CB2B77"/>
    <w:rsid w:val="00CB3848"/>
    <w:rsid w:val="00CB50ED"/>
    <w:rsid w:val="00CB5DA4"/>
    <w:rsid w:val="00CB60E3"/>
    <w:rsid w:val="00CB662F"/>
    <w:rsid w:val="00CB6C19"/>
    <w:rsid w:val="00CB7280"/>
    <w:rsid w:val="00CC3182"/>
    <w:rsid w:val="00CC3465"/>
    <w:rsid w:val="00CC373A"/>
    <w:rsid w:val="00CC3B80"/>
    <w:rsid w:val="00CC3D6A"/>
    <w:rsid w:val="00CC55CA"/>
    <w:rsid w:val="00CC615F"/>
    <w:rsid w:val="00CC7157"/>
    <w:rsid w:val="00CC75C5"/>
    <w:rsid w:val="00CD049C"/>
    <w:rsid w:val="00CD0721"/>
    <w:rsid w:val="00CD372B"/>
    <w:rsid w:val="00CD6D4E"/>
    <w:rsid w:val="00CD6DBD"/>
    <w:rsid w:val="00CD7C19"/>
    <w:rsid w:val="00CE0C9B"/>
    <w:rsid w:val="00CE1B49"/>
    <w:rsid w:val="00CE64AB"/>
    <w:rsid w:val="00CE689A"/>
    <w:rsid w:val="00CE6929"/>
    <w:rsid w:val="00CF06AB"/>
    <w:rsid w:val="00CF1202"/>
    <w:rsid w:val="00CF1374"/>
    <w:rsid w:val="00CF233D"/>
    <w:rsid w:val="00CF4DC8"/>
    <w:rsid w:val="00CF6AFA"/>
    <w:rsid w:val="00CF7F94"/>
    <w:rsid w:val="00D027A9"/>
    <w:rsid w:val="00D02E44"/>
    <w:rsid w:val="00D02FCA"/>
    <w:rsid w:val="00D0378A"/>
    <w:rsid w:val="00D046AA"/>
    <w:rsid w:val="00D05CF2"/>
    <w:rsid w:val="00D10839"/>
    <w:rsid w:val="00D12930"/>
    <w:rsid w:val="00D12B33"/>
    <w:rsid w:val="00D13E8D"/>
    <w:rsid w:val="00D142E8"/>
    <w:rsid w:val="00D20B0E"/>
    <w:rsid w:val="00D22E75"/>
    <w:rsid w:val="00D23F7C"/>
    <w:rsid w:val="00D253FC"/>
    <w:rsid w:val="00D25C9C"/>
    <w:rsid w:val="00D26273"/>
    <w:rsid w:val="00D265D6"/>
    <w:rsid w:val="00D30B65"/>
    <w:rsid w:val="00D329FC"/>
    <w:rsid w:val="00D32E53"/>
    <w:rsid w:val="00D364AC"/>
    <w:rsid w:val="00D3673E"/>
    <w:rsid w:val="00D37A5A"/>
    <w:rsid w:val="00D40109"/>
    <w:rsid w:val="00D40A3B"/>
    <w:rsid w:val="00D40FBF"/>
    <w:rsid w:val="00D442F3"/>
    <w:rsid w:val="00D4672D"/>
    <w:rsid w:val="00D4786D"/>
    <w:rsid w:val="00D47EA8"/>
    <w:rsid w:val="00D508F4"/>
    <w:rsid w:val="00D52764"/>
    <w:rsid w:val="00D52DCA"/>
    <w:rsid w:val="00D5365C"/>
    <w:rsid w:val="00D54DDA"/>
    <w:rsid w:val="00D56A79"/>
    <w:rsid w:val="00D57F84"/>
    <w:rsid w:val="00D63A55"/>
    <w:rsid w:val="00D64D01"/>
    <w:rsid w:val="00D66752"/>
    <w:rsid w:val="00D679A9"/>
    <w:rsid w:val="00D71B66"/>
    <w:rsid w:val="00D71CD1"/>
    <w:rsid w:val="00D757A3"/>
    <w:rsid w:val="00D7798B"/>
    <w:rsid w:val="00D80C80"/>
    <w:rsid w:val="00D81577"/>
    <w:rsid w:val="00D83207"/>
    <w:rsid w:val="00D844DF"/>
    <w:rsid w:val="00D85416"/>
    <w:rsid w:val="00D85ACA"/>
    <w:rsid w:val="00D86144"/>
    <w:rsid w:val="00D86735"/>
    <w:rsid w:val="00D910D7"/>
    <w:rsid w:val="00D94DB3"/>
    <w:rsid w:val="00D95401"/>
    <w:rsid w:val="00D96EE5"/>
    <w:rsid w:val="00DA0997"/>
    <w:rsid w:val="00DA1484"/>
    <w:rsid w:val="00DA3344"/>
    <w:rsid w:val="00DA3510"/>
    <w:rsid w:val="00DA4015"/>
    <w:rsid w:val="00DA4EE4"/>
    <w:rsid w:val="00DA6ADA"/>
    <w:rsid w:val="00DA6DA2"/>
    <w:rsid w:val="00DB0EC3"/>
    <w:rsid w:val="00DB10CF"/>
    <w:rsid w:val="00DB1612"/>
    <w:rsid w:val="00DB1903"/>
    <w:rsid w:val="00DB4587"/>
    <w:rsid w:val="00DB45FD"/>
    <w:rsid w:val="00DB483A"/>
    <w:rsid w:val="00DB55EB"/>
    <w:rsid w:val="00DC002B"/>
    <w:rsid w:val="00DC0314"/>
    <w:rsid w:val="00DC0AF9"/>
    <w:rsid w:val="00DC11D6"/>
    <w:rsid w:val="00DC1CA6"/>
    <w:rsid w:val="00DC2CDF"/>
    <w:rsid w:val="00DC4B4B"/>
    <w:rsid w:val="00DC50EA"/>
    <w:rsid w:val="00DC7798"/>
    <w:rsid w:val="00DC7D78"/>
    <w:rsid w:val="00DD125D"/>
    <w:rsid w:val="00DD1719"/>
    <w:rsid w:val="00DD3057"/>
    <w:rsid w:val="00DD45D6"/>
    <w:rsid w:val="00DD4CBA"/>
    <w:rsid w:val="00DD4CF8"/>
    <w:rsid w:val="00DD5580"/>
    <w:rsid w:val="00DD686C"/>
    <w:rsid w:val="00DD6CB2"/>
    <w:rsid w:val="00DE005F"/>
    <w:rsid w:val="00DE042F"/>
    <w:rsid w:val="00DE277C"/>
    <w:rsid w:val="00DE39A6"/>
    <w:rsid w:val="00DE4137"/>
    <w:rsid w:val="00DF0642"/>
    <w:rsid w:val="00DF44F7"/>
    <w:rsid w:val="00DF472A"/>
    <w:rsid w:val="00DF580F"/>
    <w:rsid w:val="00DF5EFF"/>
    <w:rsid w:val="00DF74CA"/>
    <w:rsid w:val="00E00490"/>
    <w:rsid w:val="00E007C4"/>
    <w:rsid w:val="00E020CF"/>
    <w:rsid w:val="00E026F2"/>
    <w:rsid w:val="00E03F5F"/>
    <w:rsid w:val="00E06F31"/>
    <w:rsid w:val="00E073A7"/>
    <w:rsid w:val="00E075FE"/>
    <w:rsid w:val="00E07E92"/>
    <w:rsid w:val="00E13405"/>
    <w:rsid w:val="00E13FEC"/>
    <w:rsid w:val="00E14AB5"/>
    <w:rsid w:val="00E14BC3"/>
    <w:rsid w:val="00E14FE4"/>
    <w:rsid w:val="00E15377"/>
    <w:rsid w:val="00E15A22"/>
    <w:rsid w:val="00E168A5"/>
    <w:rsid w:val="00E17367"/>
    <w:rsid w:val="00E17BC0"/>
    <w:rsid w:val="00E20AF2"/>
    <w:rsid w:val="00E20C34"/>
    <w:rsid w:val="00E21095"/>
    <w:rsid w:val="00E22F94"/>
    <w:rsid w:val="00E23266"/>
    <w:rsid w:val="00E23814"/>
    <w:rsid w:val="00E27315"/>
    <w:rsid w:val="00E302BC"/>
    <w:rsid w:val="00E30858"/>
    <w:rsid w:val="00E34022"/>
    <w:rsid w:val="00E340D4"/>
    <w:rsid w:val="00E343EB"/>
    <w:rsid w:val="00E359A0"/>
    <w:rsid w:val="00E37539"/>
    <w:rsid w:val="00E37739"/>
    <w:rsid w:val="00E422F4"/>
    <w:rsid w:val="00E4260C"/>
    <w:rsid w:val="00E43A33"/>
    <w:rsid w:val="00E443F6"/>
    <w:rsid w:val="00E45B37"/>
    <w:rsid w:val="00E47855"/>
    <w:rsid w:val="00E47ABA"/>
    <w:rsid w:val="00E47F9D"/>
    <w:rsid w:val="00E50377"/>
    <w:rsid w:val="00E50552"/>
    <w:rsid w:val="00E506EE"/>
    <w:rsid w:val="00E51AD2"/>
    <w:rsid w:val="00E51C60"/>
    <w:rsid w:val="00E5212C"/>
    <w:rsid w:val="00E52F75"/>
    <w:rsid w:val="00E539F1"/>
    <w:rsid w:val="00E543B0"/>
    <w:rsid w:val="00E55603"/>
    <w:rsid w:val="00E55E64"/>
    <w:rsid w:val="00E57456"/>
    <w:rsid w:val="00E57CAA"/>
    <w:rsid w:val="00E62099"/>
    <w:rsid w:val="00E620B9"/>
    <w:rsid w:val="00E62D1B"/>
    <w:rsid w:val="00E63351"/>
    <w:rsid w:val="00E635AE"/>
    <w:rsid w:val="00E64ACD"/>
    <w:rsid w:val="00E65B92"/>
    <w:rsid w:val="00E65F90"/>
    <w:rsid w:val="00E66B62"/>
    <w:rsid w:val="00E71AD9"/>
    <w:rsid w:val="00E72E2E"/>
    <w:rsid w:val="00E73CE7"/>
    <w:rsid w:val="00E7479B"/>
    <w:rsid w:val="00E74D73"/>
    <w:rsid w:val="00E800BF"/>
    <w:rsid w:val="00E802F6"/>
    <w:rsid w:val="00E80612"/>
    <w:rsid w:val="00E80A24"/>
    <w:rsid w:val="00E80AE9"/>
    <w:rsid w:val="00E80B8A"/>
    <w:rsid w:val="00E80E2E"/>
    <w:rsid w:val="00E838E6"/>
    <w:rsid w:val="00E84D1D"/>
    <w:rsid w:val="00E87E8B"/>
    <w:rsid w:val="00E87FD1"/>
    <w:rsid w:val="00E902B2"/>
    <w:rsid w:val="00E90C5F"/>
    <w:rsid w:val="00E90E2E"/>
    <w:rsid w:val="00E9230C"/>
    <w:rsid w:val="00E92846"/>
    <w:rsid w:val="00E92994"/>
    <w:rsid w:val="00E934EF"/>
    <w:rsid w:val="00E942A8"/>
    <w:rsid w:val="00E946D6"/>
    <w:rsid w:val="00E9746B"/>
    <w:rsid w:val="00EA0838"/>
    <w:rsid w:val="00EA1402"/>
    <w:rsid w:val="00EA3546"/>
    <w:rsid w:val="00EA3595"/>
    <w:rsid w:val="00EA371C"/>
    <w:rsid w:val="00EA58F5"/>
    <w:rsid w:val="00EB0073"/>
    <w:rsid w:val="00EB0E4F"/>
    <w:rsid w:val="00EB1015"/>
    <w:rsid w:val="00EB298A"/>
    <w:rsid w:val="00EB3BCB"/>
    <w:rsid w:val="00EB517E"/>
    <w:rsid w:val="00EB51DB"/>
    <w:rsid w:val="00EC0470"/>
    <w:rsid w:val="00EC3FC8"/>
    <w:rsid w:val="00EC6FB4"/>
    <w:rsid w:val="00ED19FE"/>
    <w:rsid w:val="00ED1AA2"/>
    <w:rsid w:val="00ED2975"/>
    <w:rsid w:val="00ED4BCD"/>
    <w:rsid w:val="00ED6249"/>
    <w:rsid w:val="00ED6B3B"/>
    <w:rsid w:val="00EE0F3E"/>
    <w:rsid w:val="00EE2C6E"/>
    <w:rsid w:val="00EE355A"/>
    <w:rsid w:val="00EE628B"/>
    <w:rsid w:val="00EE6351"/>
    <w:rsid w:val="00EE662C"/>
    <w:rsid w:val="00EF0C24"/>
    <w:rsid w:val="00EF0CF2"/>
    <w:rsid w:val="00EF2167"/>
    <w:rsid w:val="00EF3177"/>
    <w:rsid w:val="00EF40AE"/>
    <w:rsid w:val="00EF41E0"/>
    <w:rsid w:val="00EF5AD8"/>
    <w:rsid w:val="00EF7724"/>
    <w:rsid w:val="00EF7C81"/>
    <w:rsid w:val="00F0434D"/>
    <w:rsid w:val="00F1043D"/>
    <w:rsid w:val="00F119B8"/>
    <w:rsid w:val="00F11A48"/>
    <w:rsid w:val="00F1258F"/>
    <w:rsid w:val="00F13D09"/>
    <w:rsid w:val="00F14942"/>
    <w:rsid w:val="00F154E0"/>
    <w:rsid w:val="00F168FD"/>
    <w:rsid w:val="00F1726F"/>
    <w:rsid w:val="00F17854"/>
    <w:rsid w:val="00F2077F"/>
    <w:rsid w:val="00F2082E"/>
    <w:rsid w:val="00F21C2B"/>
    <w:rsid w:val="00F22A50"/>
    <w:rsid w:val="00F2312E"/>
    <w:rsid w:val="00F232EF"/>
    <w:rsid w:val="00F24450"/>
    <w:rsid w:val="00F26D92"/>
    <w:rsid w:val="00F2702D"/>
    <w:rsid w:val="00F27A1D"/>
    <w:rsid w:val="00F27FD8"/>
    <w:rsid w:val="00F3369A"/>
    <w:rsid w:val="00F347CA"/>
    <w:rsid w:val="00F358D9"/>
    <w:rsid w:val="00F35F6C"/>
    <w:rsid w:val="00F36893"/>
    <w:rsid w:val="00F400F9"/>
    <w:rsid w:val="00F402BC"/>
    <w:rsid w:val="00F40A5E"/>
    <w:rsid w:val="00F40AC5"/>
    <w:rsid w:val="00F4255B"/>
    <w:rsid w:val="00F43654"/>
    <w:rsid w:val="00F436F7"/>
    <w:rsid w:val="00F44BE3"/>
    <w:rsid w:val="00F4649B"/>
    <w:rsid w:val="00F465CE"/>
    <w:rsid w:val="00F51410"/>
    <w:rsid w:val="00F527A0"/>
    <w:rsid w:val="00F54503"/>
    <w:rsid w:val="00F569F0"/>
    <w:rsid w:val="00F57B87"/>
    <w:rsid w:val="00F6752F"/>
    <w:rsid w:val="00F713D6"/>
    <w:rsid w:val="00F7160E"/>
    <w:rsid w:val="00F71E6F"/>
    <w:rsid w:val="00F72363"/>
    <w:rsid w:val="00F728D4"/>
    <w:rsid w:val="00F729D1"/>
    <w:rsid w:val="00F7330B"/>
    <w:rsid w:val="00F73610"/>
    <w:rsid w:val="00F73CBE"/>
    <w:rsid w:val="00F74C70"/>
    <w:rsid w:val="00F7512E"/>
    <w:rsid w:val="00F75365"/>
    <w:rsid w:val="00F75612"/>
    <w:rsid w:val="00F815A4"/>
    <w:rsid w:val="00F82289"/>
    <w:rsid w:val="00F849D8"/>
    <w:rsid w:val="00F84A44"/>
    <w:rsid w:val="00F84CDE"/>
    <w:rsid w:val="00F85E3C"/>
    <w:rsid w:val="00F8620B"/>
    <w:rsid w:val="00F863AA"/>
    <w:rsid w:val="00F90E87"/>
    <w:rsid w:val="00F91D3A"/>
    <w:rsid w:val="00F92131"/>
    <w:rsid w:val="00F94A09"/>
    <w:rsid w:val="00F95032"/>
    <w:rsid w:val="00F95161"/>
    <w:rsid w:val="00F95610"/>
    <w:rsid w:val="00F976D8"/>
    <w:rsid w:val="00FA0246"/>
    <w:rsid w:val="00FA0EDF"/>
    <w:rsid w:val="00FA0F7B"/>
    <w:rsid w:val="00FA26B0"/>
    <w:rsid w:val="00FB1F91"/>
    <w:rsid w:val="00FB2851"/>
    <w:rsid w:val="00FB3EA3"/>
    <w:rsid w:val="00FB5862"/>
    <w:rsid w:val="00FB7BAD"/>
    <w:rsid w:val="00FC1CA1"/>
    <w:rsid w:val="00FC44D4"/>
    <w:rsid w:val="00FC4680"/>
    <w:rsid w:val="00FC4807"/>
    <w:rsid w:val="00FC6115"/>
    <w:rsid w:val="00FC634D"/>
    <w:rsid w:val="00FC761B"/>
    <w:rsid w:val="00FC7C05"/>
    <w:rsid w:val="00FD1E66"/>
    <w:rsid w:val="00FD4F5E"/>
    <w:rsid w:val="00FD7C5C"/>
    <w:rsid w:val="00FE23E8"/>
    <w:rsid w:val="00FE271A"/>
    <w:rsid w:val="00FE3A8E"/>
    <w:rsid w:val="00FE4583"/>
    <w:rsid w:val="00FE4B08"/>
    <w:rsid w:val="00FE4CB9"/>
    <w:rsid w:val="00FE4F88"/>
    <w:rsid w:val="00FE51DE"/>
    <w:rsid w:val="00FE56C5"/>
    <w:rsid w:val="00FE629C"/>
    <w:rsid w:val="00FF1827"/>
    <w:rsid w:val="00FF18A1"/>
    <w:rsid w:val="00FF334B"/>
    <w:rsid w:val="00FF4B18"/>
    <w:rsid w:val="00FF564B"/>
    <w:rsid w:val="00FF694B"/>
    <w:rsid w:val="00FF695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A097AD9"/>
  <w15:docId w15:val="{7E1A0D60-7F7C-454A-84B5-6A90EB71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2A8"/>
    <w:pPr>
      <w:jc w:val="both"/>
    </w:pPr>
    <w:rPr>
      <w:rFonts w:ascii="Arial" w:hAnsi="Arial" w:cs="Arial"/>
      <w:sz w:val="24"/>
      <w:szCs w:val="24"/>
      <w:lang w:val="en-US" w:eastAsia="ja-JP" w:bidi="th-TH"/>
    </w:rPr>
  </w:style>
  <w:style w:type="paragraph" w:styleId="Heading1">
    <w:name w:val="heading 1"/>
    <w:aliases w:val="Section heading,H1,h1,A MAJOR/BOLD,Schedheading,Heading 1(Report Only),Section Heading,A MAJOR/BOLD1,A MAJOR/BOLD2,A MAJOR/BOLD3,A MAJOR/BOLD4,A MAJOR/BOLD5,A MAJOR/BOLD6,A MAJOR/BOLD7,A MAJOR/BOLD8,A MAJOR/BOLD9,A MAJOR/BOLD10,A MAJOR/BOLD11"/>
    <w:basedOn w:val="Normal"/>
    <w:next w:val="Normal"/>
    <w:link w:val="Heading1Char"/>
    <w:autoRedefine/>
    <w:qFormat/>
    <w:rsid w:val="00C40BD4"/>
    <w:pPr>
      <w:keepNext/>
      <w:pageBreakBefore/>
      <w:numPr>
        <w:numId w:val="1"/>
      </w:numPr>
      <w:spacing w:before="240" w:after="240"/>
      <w:outlineLvl w:val="0"/>
    </w:pPr>
    <w:rPr>
      <w:rFonts w:cs="Angsana New"/>
      <w:b/>
      <w:bCs/>
      <w:kern w:val="28"/>
      <w:sz w:val="28"/>
      <w:szCs w:val="28"/>
      <w:lang w:val="en-GB"/>
    </w:rPr>
  </w:style>
  <w:style w:type="paragraph" w:styleId="Heading2">
    <w:name w:val="heading 2"/>
    <w:aliases w:val="H2,h2,Heading Two,2,headi,heading2,h21,h22,21,Second Level Topic,Heading 2 Hidden,SubSection,B Sub/Bold,B Sub/Bold1,h2 main heading,B Sub/Bold2,B Sub/Bold11,h2 main heading1,h2 main heading2,B Sub/Bold3,B Sub/Bold12,h2 main heading3"/>
    <w:basedOn w:val="Normal"/>
    <w:next w:val="Normal"/>
    <w:link w:val="Heading2Char"/>
    <w:autoRedefine/>
    <w:qFormat/>
    <w:rsid w:val="00A512FA"/>
    <w:pPr>
      <w:keepNext/>
      <w:spacing w:before="360" w:after="60" w:line="288" w:lineRule="auto"/>
      <w:outlineLvl w:val="1"/>
    </w:pPr>
    <w:rPr>
      <w:rFonts w:cs="Angsana New"/>
      <w:b/>
      <w:bCs/>
      <w:iCs/>
      <w:sz w:val="26"/>
      <w:lang w:val="en-GB"/>
    </w:rPr>
  </w:style>
  <w:style w:type="paragraph" w:styleId="Heading3">
    <w:name w:val="heading 3"/>
    <w:aliases w:val="H3,Para3,h3,h31,h32,h3 sub heading,3,SubSubSection,(Alt+3),(Alt+3)1,(Alt+3)2,(Alt+3)3,(Alt+3)4,(Alt+3)5,(Alt+3)6,(Alt+3)11,(Alt+3)21,(Alt+3)31,(Alt+3)41,(Alt+3)7,(Alt+3)12,(Alt+3)22,(Alt+3)32,(Alt+3)42,(Alt+3)8,(Alt+3)9,(Alt+3)10"/>
    <w:basedOn w:val="Normal"/>
    <w:next w:val="Normal"/>
    <w:link w:val="Heading3Char1"/>
    <w:autoRedefine/>
    <w:qFormat/>
    <w:rsid w:val="001E2957"/>
    <w:pPr>
      <w:keepNext/>
      <w:numPr>
        <w:ilvl w:val="1"/>
        <w:numId w:val="1"/>
      </w:numPr>
      <w:spacing w:before="240" w:after="60"/>
      <w:outlineLvl w:val="2"/>
    </w:pPr>
    <w:rPr>
      <w:rFonts w:cs="Times New Roman"/>
      <w:b/>
      <w:szCs w:val="20"/>
      <w:lang w:val="en-GB" w:bidi="ar-SA"/>
    </w:rPr>
  </w:style>
  <w:style w:type="paragraph" w:styleId="Heading4">
    <w:name w:val="heading 4"/>
    <w:aliases w:val="H4,h4,h4 sub sub heading,D Sub-Sub/Plain,Heading Four"/>
    <w:basedOn w:val="Normal"/>
    <w:next w:val="Normal"/>
    <w:link w:val="Heading4Char"/>
    <w:qFormat/>
    <w:rsid w:val="00334FB1"/>
    <w:pPr>
      <w:keepNext/>
      <w:widowControl w:val="0"/>
      <w:numPr>
        <w:ilvl w:val="3"/>
        <w:numId w:val="1"/>
      </w:numPr>
      <w:spacing w:before="60" w:after="60" w:line="360" w:lineRule="auto"/>
      <w:outlineLvl w:val="3"/>
    </w:pPr>
    <w:rPr>
      <w:lang w:val="en-GB"/>
    </w:rPr>
  </w:style>
  <w:style w:type="paragraph" w:styleId="Heading5">
    <w:name w:val="heading 5"/>
    <w:aliases w:val="H5,h5,Heading 5(unused),xHeading 5"/>
    <w:basedOn w:val="Normal"/>
    <w:next w:val="Normal"/>
    <w:link w:val="Heading5Char"/>
    <w:qFormat/>
    <w:rsid w:val="00334FB1"/>
    <w:pPr>
      <w:numPr>
        <w:ilvl w:val="4"/>
        <w:numId w:val="1"/>
      </w:numPr>
      <w:spacing w:before="60" w:after="60"/>
      <w:outlineLvl w:val="4"/>
    </w:pPr>
    <w:rPr>
      <w:iCs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E942A8"/>
    <w:pPr>
      <w:keepNext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4A41C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2B2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A41C2"/>
    <w:p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Char,H1 Char,h1 Char,A MAJOR/BOLD Char,Schedheading Char,Heading 1(Report Only) Char,Section Heading Char,A MAJOR/BOLD1 Char,A MAJOR/BOLD2 Char,A MAJOR/BOLD3 Char,A MAJOR/BOLD4 Char,A MAJOR/BOLD5 Char,A MAJOR/BOLD6 Char"/>
    <w:link w:val="Heading1"/>
    <w:locked/>
    <w:rsid w:val="001E2957"/>
    <w:rPr>
      <w:rFonts w:ascii="Arial" w:hAnsi="Arial" w:cs="Angsana New"/>
      <w:b/>
      <w:bCs/>
      <w:kern w:val="28"/>
      <w:sz w:val="28"/>
      <w:szCs w:val="28"/>
      <w:lang w:val="en-GB" w:eastAsia="ja-JP" w:bidi="th-TH"/>
    </w:rPr>
  </w:style>
  <w:style w:type="character" w:customStyle="1" w:styleId="Heading2Char">
    <w:name w:val="Heading 2 Char"/>
    <w:aliases w:val="H2 Char,h2 Char,Heading Two Char,2 Char,headi Char,heading2 Char,h21 Char,h22 Char,21 Char,Second Level Topic Char,Heading 2 Hidden Char,SubSection Char,B Sub/Bold Char,B Sub/Bold1 Char,h2 main heading Char,B Sub/Bold2 Char"/>
    <w:link w:val="Heading2"/>
    <w:locked/>
    <w:rsid w:val="00A512FA"/>
    <w:rPr>
      <w:rFonts w:ascii="Arial" w:hAnsi="Arial" w:cs="Times New Roman"/>
      <w:b/>
      <w:sz w:val="24"/>
      <w:lang w:val="en-GB" w:eastAsia="ja-JP"/>
    </w:rPr>
  </w:style>
  <w:style w:type="character" w:customStyle="1" w:styleId="Heading3Char">
    <w:name w:val="Heading 3 Char"/>
    <w:aliases w:val="H3 Char,Para3 Char,h3 Char,h31 Char,h32 Char,h3 sub heading Char,3 Char,SubSubSection Char,(Alt+3) Char,(Alt+3)1 Char,(Alt+3)2 Char,(Alt+3)3 Char,(Alt+3)4 Char,(Alt+3)5 Char,(Alt+3)6 Char,(Alt+3)11 Char,(Alt+3)21 Char,(Alt+3)31 Char"/>
    <w:semiHidden/>
    <w:locked/>
    <w:rsid w:val="00C67071"/>
    <w:rPr>
      <w:rFonts w:ascii="Cambria" w:eastAsia="SimSun" w:hAnsi="Cambria" w:cs="Angsana New"/>
      <w:b/>
      <w:bCs/>
      <w:sz w:val="33"/>
      <w:szCs w:val="33"/>
      <w:lang w:val="x-none" w:eastAsia="ja-JP" w:bidi="th-TH"/>
    </w:rPr>
  </w:style>
  <w:style w:type="character" w:customStyle="1" w:styleId="Heading4Char">
    <w:name w:val="Heading 4 Char"/>
    <w:aliases w:val="H4 Char,h4 Char,h4 sub sub heading Char,D Sub-Sub/Plain Char,Heading Four Char"/>
    <w:link w:val="Heading4"/>
    <w:semiHidden/>
    <w:locked/>
    <w:rsid w:val="00C67071"/>
    <w:rPr>
      <w:rFonts w:ascii="Arial" w:hAnsi="Arial" w:cs="Arial"/>
      <w:sz w:val="24"/>
      <w:szCs w:val="24"/>
      <w:lang w:val="en-GB" w:eastAsia="ja-JP" w:bidi="th-TH"/>
    </w:rPr>
  </w:style>
  <w:style w:type="character" w:customStyle="1" w:styleId="Heading5Char">
    <w:name w:val="Heading 5 Char"/>
    <w:aliases w:val="H5 Char,h5 Char,Heading 5(unused) Char,xHeading 5 Char"/>
    <w:link w:val="Heading5"/>
    <w:semiHidden/>
    <w:locked/>
    <w:rsid w:val="00C67071"/>
    <w:rPr>
      <w:rFonts w:ascii="Arial" w:hAnsi="Arial" w:cs="Arial"/>
      <w:iCs/>
      <w:sz w:val="24"/>
      <w:szCs w:val="24"/>
      <w:lang w:val="en-GB" w:eastAsia="en-US" w:bidi="th-TH"/>
    </w:rPr>
  </w:style>
  <w:style w:type="character" w:customStyle="1" w:styleId="Heading6Char">
    <w:name w:val="Heading 6 Char"/>
    <w:link w:val="Heading6"/>
    <w:semiHidden/>
    <w:locked/>
    <w:rsid w:val="00C67071"/>
    <w:rPr>
      <w:rFonts w:ascii="Calibri" w:eastAsia="SimSun" w:hAnsi="Calibri" w:cs="Angsana New"/>
      <w:b/>
      <w:bCs/>
      <w:sz w:val="28"/>
      <w:szCs w:val="28"/>
      <w:lang w:val="x-none" w:eastAsia="ja-JP" w:bidi="th-TH"/>
    </w:rPr>
  </w:style>
  <w:style w:type="character" w:customStyle="1" w:styleId="Heading7Char">
    <w:name w:val="Heading 7 Char"/>
    <w:link w:val="Heading7"/>
    <w:semiHidden/>
    <w:locked/>
    <w:rsid w:val="00C67071"/>
    <w:rPr>
      <w:rFonts w:ascii="Calibri" w:eastAsia="SimSun" w:hAnsi="Calibri" w:cs="Angsana New"/>
      <w:sz w:val="30"/>
      <w:szCs w:val="30"/>
      <w:lang w:val="x-none" w:eastAsia="ja-JP" w:bidi="th-TH"/>
    </w:rPr>
  </w:style>
  <w:style w:type="character" w:customStyle="1" w:styleId="Heading8Char">
    <w:name w:val="Heading 8 Char"/>
    <w:link w:val="Heading8"/>
    <w:semiHidden/>
    <w:locked/>
    <w:rsid w:val="00C67071"/>
    <w:rPr>
      <w:rFonts w:ascii="Calibri" w:eastAsia="SimSun" w:hAnsi="Calibri" w:cs="Angsana New"/>
      <w:i/>
      <w:iCs/>
      <w:sz w:val="30"/>
      <w:szCs w:val="30"/>
      <w:lang w:val="x-none" w:eastAsia="ja-JP" w:bidi="th-TH"/>
    </w:rPr>
  </w:style>
  <w:style w:type="character" w:customStyle="1" w:styleId="Heading9Char">
    <w:name w:val="Heading 9 Char"/>
    <w:link w:val="Heading9"/>
    <w:semiHidden/>
    <w:locked/>
    <w:rsid w:val="00C67071"/>
    <w:rPr>
      <w:rFonts w:ascii="Cambria" w:eastAsia="SimSun" w:hAnsi="Cambria" w:cs="Angsana New"/>
      <w:sz w:val="28"/>
      <w:szCs w:val="28"/>
      <w:lang w:val="x-none" w:eastAsia="ja-JP" w:bidi="th-TH"/>
    </w:rPr>
  </w:style>
  <w:style w:type="character" w:styleId="CommentReference">
    <w:name w:val="annotation reference"/>
    <w:semiHidden/>
    <w:rsid w:val="00E942A8"/>
    <w:rPr>
      <w:rFonts w:cs="Times New Roman"/>
      <w:sz w:val="16"/>
    </w:rPr>
  </w:style>
  <w:style w:type="paragraph" w:styleId="CommentText">
    <w:name w:val="annotation text"/>
    <w:basedOn w:val="Normal"/>
    <w:link w:val="CommentTextChar"/>
    <w:semiHidden/>
    <w:rsid w:val="00E942A8"/>
    <w:rPr>
      <w:sz w:val="20"/>
      <w:szCs w:val="20"/>
    </w:rPr>
  </w:style>
  <w:style w:type="character" w:customStyle="1" w:styleId="CommentTextChar">
    <w:name w:val="Comment Text Char"/>
    <w:link w:val="CommentText"/>
    <w:semiHidden/>
    <w:locked/>
    <w:rsid w:val="00C67071"/>
    <w:rPr>
      <w:rFonts w:ascii="Arial" w:hAnsi="Arial" w:cs="Cordia New"/>
      <w:sz w:val="25"/>
      <w:szCs w:val="25"/>
      <w:lang w:val="x-none" w:eastAsia="ja-JP" w:bidi="th-TH"/>
    </w:rPr>
  </w:style>
  <w:style w:type="paragraph" w:styleId="Footer">
    <w:name w:val="footer"/>
    <w:aliases w:val="ftr,i2 Footer"/>
    <w:basedOn w:val="Normal"/>
    <w:link w:val="FooterChar1"/>
    <w:autoRedefine/>
    <w:rsid w:val="00C9179A"/>
    <w:pPr>
      <w:pBdr>
        <w:top w:val="single" w:sz="4" w:space="0" w:color="auto"/>
      </w:pBdr>
      <w:tabs>
        <w:tab w:val="left" w:pos="284"/>
        <w:tab w:val="left" w:pos="1505"/>
        <w:tab w:val="left" w:pos="4111"/>
        <w:tab w:val="right" w:pos="9180"/>
      </w:tabs>
      <w:ind w:left="284" w:right="-6" w:hanging="284"/>
    </w:pPr>
    <w:rPr>
      <w:rFonts w:eastAsia="&quot;@arial" w:cs="Times New Roman"/>
      <w:b/>
      <w:szCs w:val="20"/>
      <w:lang w:bidi="ar-SA"/>
    </w:rPr>
  </w:style>
  <w:style w:type="character" w:customStyle="1" w:styleId="FooterChar">
    <w:name w:val="Footer Char"/>
    <w:aliases w:val="ftr Char,i2 Footer Char"/>
    <w:locked/>
    <w:rsid w:val="00A82413"/>
    <w:rPr>
      <w:rFonts w:eastAsia="SimSun" w:cs="Times New Roman"/>
      <w:sz w:val="24"/>
      <w:lang w:val="en-US" w:eastAsia="zh-CN"/>
    </w:rPr>
  </w:style>
  <w:style w:type="paragraph" w:styleId="TOC1">
    <w:name w:val="toc 1"/>
    <w:basedOn w:val="Normal"/>
    <w:next w:val="Normal"/>
    <w:autoRedefine/>
    <w:rsid w:val="00D027A9"/>
    <w:pPr>
      <w:spacing w:before="120" w:after="120"/>
      <w:jc w:val="left"/>
    </w:pPr>
    <w:rPr>
      <w:rFonts w:cs="Times New Roman"/>
      <w:b/>
      <w:bCs/>
      <w:caps/>
      <w:szCs w:val="20"/>
    </w:rPr>
  </w:style>
  <w:style w:type="paragraph" w:styleId="TOCHeading">
    <w:name w:val="TOC Heading"/>
    <w:basedOn w:val="Normal"/>
    <w:qFormat/>
    <w:rsid w:val="005607B4"/>
    <w:pPr>
      <w:spacing w:before="260" w:after="80"/>
      <w:jc w:val="center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rsid w:val="00D027A9"/>
    <w:pPr>
      <w:ind w:left="220"/>
      <w:jc w:val="left"/>
    </w:pPr>
    <w:rPr>
      <w:rFonts w:cs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rsid w:val="00D027A9"/>
    <w:pPr>
      <w:ind w:left="440"/>
      <w:jc w:val="left"/>
    </w:pPr>
    <w:rPr>
      <w:rFonts w:cs="Times New Roman"/>
      <w:i/>
      <w:iCs/>
      <w:sz w:val="20"/>
      <w:szCs w:val="20"/>
    </w:rPr>
  </w:style>
  <w:style w:type="paragraph" w:styleId="TOC4">
    <w:name w:val="toc 4"/>
    <w:basedOn w:val="Normal"/>
    <w:next w:val="Normal"/>
    <w:semiHidden/>
    <w:rsid w:val="00E942A8"/>
    <w:pPr>
      <w:ind w:left="660"/>
      <w:jc w:val="left"/>
    </w:pPr>
    <w:rPr>
      <w:rFonts w:cs="Times New Roman"/>
      <w:sz w:val="18"/>
      <w:szCs w:val="18"/>
    </w:rPr>
  </w:style>
  <w:style w:type="paragraph" w:styleId="TOC5">
    <w:name w:val="toc 5"/>
    <w:basedOn w:val="Normal"/>
    <w:next w:val="Normal"/>
    <w:semiHidden/>
    <w:rsid w:val="00E942A8"/>
    <w:pPr>
      <w:ind w:left="880"/>
      <w:jc w:val="left"/>
    </w:pPr>
    <w:rPr>
      <w:rFonts w:cs="Times New Roman"/>
      <w:sz w:val="18"/>
      <w:szCs w:val="18"/>
    </w:rPr>
  </w:style>
  <w:style w:type="paragraph" w:customStyle="1" w:styleId="NormalKeyBullet">
    <w:name w:val="Normal (Key Bullet)"/>
    <w:basedOn w:val="Normal"/>
    <w:rsid w:val="00E942A8"/>
    <w:pPr>
      <w:keepLines/>
      <w:tabs>
        <w:tab w:val="num" w:pos="2880"/>
      </w:tabs>
      <w:spacing w:after="240"/>
      <w:ind w:left="2880" w:hanging="720"/>
    </w:pPr>
    <w:rPr>
      <w:sz w:val="22"/>
      <w:lang w:val="en-AU"/>
    </w:rPr>
  </w:style>
  <w:style w:type="paragraph" w:styleId="TOC6">
    <w:name w:val="toc 6"/>
    <w:basedOn w:val="Normal"/>
    <w:next w:val="Normal"/>
    <w:autoRedefine/>
    <w:semiHidden/>
    <w:rsid w:val="00E942A8"/>
    <w:pPr>
      <w:ind w:left="1100"/>
      <w:jc w:val="left"/>
    </w:pPr>
    <w:rPr>
      <w:rFonts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E942A8"/>
    <w:pPr>
      <w:ind w:left="1320"/>
      <w:jc w:val="left"/>
    </w:pPr>
    <w:rPr>
      <w:rFonts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E942A8"/>
    <w:pPr>
      <w:ind w:left="1540"/>
      <w:jc w:val="left"/>
    </w:pPr>
    <w:rPr>
      <w:rFonts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E942A8"/>
    <w:pPr>
      <w:ind w:left="1760"/>
      <w:jc w:val="left"/>
    </w:pPr>
    <w:rPr>
      <w:rFonts w:cs="Times New Roman"/>
      <w:sz w:val="18"/>
      <w:szCs w:val="18"/>
    </w:rPr>
  </w:style>
  <w:style w:type="character" w:styleId="Hyperlink">
    <w:name w:val="Hyperlink"/>
    <w:rsid w:val="00E942A8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autoRedefine/>
    <w:rsid w:val="006E17A9"/>
    <w:pPr>
      <w:tabs>
        <w:tab w:val="right" w:leader="dot" w:pos="9163"/>
      </w:tabs>
      <w:spacing w:before="20" w:after="20" w:line="264" w:lineRule="auto"/>
      <w:ind w:left="1276" w:hanging="1276"/>
      <w:jc w:val="left"/>
    </w:pPr>
    <w:rPr>
      <w:caps/>
      <w:szCs w:val="20"/>
    </w:rPr>
  </w:style>
  <w:style w:type="character" w:styleId="FollowedHyperlink">
    <w:name w:val="FollowedHyperlink"/>
    <w:rsid w:val="00E942A8"/>
    <w:rPr>
      <w:rFonts w:cs="Times New Roman"/>
      <w:color w:val="800080"/>
      <w:u w:val="single"/>
    </w:rPr>
  </w:style>
  <w:style w:type="paragraph" w:styleId="Caption">
    <w:name w:val="caption"/>
    <w:basedOn w:val="Normal"/>
    <w:next w:val="Normal"/>
    <w:link w:val="CaptionChar"/>
    <w:qFormat/>
    <w:rsid w:val="00E942A8"/>
    <w:pPr>
      <w:spacing w:before="120" w:after="120"/>
      <w:jc w:val="center"/>
    </w:pPr>
    <w:rPr>
      <w:rFonts w:ascii="Times New Roman" w:hAnsi="Times New Roman" w:cs="Times New Roman"/>
      <w:i/>
      <w:sz w:val="20"/>
      <w:szCs w:val="20"/>
      <w:lang w:bidi="ar-SA"/>
    </w:rPr>
  </w:style>
  <w:style w:type="character" w:customStyle="1" w:styleId="CaptionChar">
    <w:name w:val="Caption Char"/>
    <w:link w:val="Caption"/>
    <w:locked/>
    <w:rsid w:val="00DF0642"/>
    <w:rPr>
      <w:i/>
      <w:lang w:val="en-US" w:eastAsia="ja-JP"/>
    </w:rPr>
  </w:style>
  <w:style w:type="paragraph" w:styleId="BalloonText">
    <w:name w:val="Balloon Text"/>
    <w:basedOn w:val="Normal"/>
    <w:link w:val="BalloonTextChar"/>
    <w:semiHidden/>
    <w:rsid w:val="00E942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C67071"/>
    <w:rPr>
      <w:rFonts w:cs="Cordia New"/>
      <w:sz w:val="2"/>
      <w:lang w:val="x-none" w:eastAsia="ja-JP" w:bidi="th-TH"/>
    </w:rPr>
  </w:style>
  <w:style w:type="paragraph" w:customStyle="1" w:styleId="StyleProposalTitleTimesNewRomanLatin14ptNotBold">
    <w:name w:val="Style Proposal Title + Times New Roman (Latin) 14 pt Not Bold"/>
    <w:basedOn w:val="Normal"/>
    <w:rsid w:val="00284F8B"/>
    <w:pPr>
      <w:spacing w:after="120"/>
    </w:pPr>
    <w:rPr>
      <w:sz w:val="40"/>
      <w:szCs w:val="48"/>
    </w:rPr>
  </w:style>
  <w:style w:type="paragraph" w:styleId="Title">
    <w:name w:val="Title"/>
    <w:basedOn w:val="Normal"/>
    <w:link w:val="TitleChar"/>
    <w:qFormat/>
    <w:rsid w:val="005607B4"/>
    <w:pPr>
      <w:spacing w:line="360" w:lineRule="auto"/>
      <w:ind w:left="360"/>
      <w:jc w:val="center"/>
    </w:pPr>
    <w:rPr>
      <w:rFonts w:cs="Times New Roman"/>
      <w:b/>
      <w:bCs/>
      <w:sz w:val="28"/>
      <w:lang w:eastAsia="en-US" w:bidi="ar-SA"/>
    </w:rPr>
  </w:style>
  <w:style w:type="character" w:customStyle="1" w:styleId="TitleChar">
    <w:name w:val="Title Char"/>
    <w:link w:val="Title"/>
    <w:locked/>
    <w:rsid w:val="00C67071"/>
    <w:rPr>
      <w:rFonts w:ascii="Cambria" w:eastAsia="SimSun" w:hAnsi="Cambria" w:cs="Angsana New"/>
      <w:b/>
      <w:bCs/>
      <w:kern w:val="28"/>
      <w:sz w:val="40"/>
      <w:szCs w:val="40"/>
      <w:lang w:val="x-none" w:eastAsia="ja-JP" w:bidi="th-TH"/>
    </w:rPr>
  </w:style>
  <w:style w:type="paragraph" w:customStyle="1" w:styleId="StyleCaptionArial11pt">
    <w:name w:val="Style Caption + Arial 11 pt"/>
    <w:basedOn w:val="Caption"/>
    <w:link w:val="StyleCaptionArial11ptChar"/>
    <w:autoRedefine/>
    <w:rsid w:val="00DF0642"/>
    <w:rPr>
      <w:rFonts w:ascii="Arial" w:hAnsi="Arial"/>
      <w:sz w:val="22"/>
    </w:rPr>
  </w:style>
  <w:style w:type="character" w:customStyle="1" w:styleId="StyleCaptionArial11ptChar">
    <w:name w:val="Style Caption + Arial 11 pt Char"/>
    <w:link w:val="StyleCaptionArial11pt"/>
    <w:locked/>
    <w:rsid w:val="00DF0642"/>
    <w:rPr>
      <w:rFonts w:ascii="Arial" w:hAnsi="Arial"/>
      <w:i/>
      <w:sz w:val="22"/>
      <w:lang w:val="en-US" w:eastAsia="ja-JP"/>
    </w:rPr>
  </w:style>
  <w:style w:type="paragraph" w:customStyle="1" w:styleId="NormalProposal">
    <w:name w:val="Normal (Proposal)"/>
    <w:basedOn w:val="Normal"/>
    <w:link w:val="NormalProposalChar1"/>
    <w:rsid w:val="00E942A8"/>
    <w:pPr>
      <w:spacing w:line="360" w:lineRule="auto"/>
      <w:ind w:left="720"/>
    </w:pPr>
    <w:rPr>
      <w:rFonts w:cs="Times New Roman"/>
      <w:sz w:val="22"/>
      <w:szCs w:val="20"/>
      <w:lang w:bidi="ar-SA"/>
    </w:rPr>
  </w:style>
  <w:style w:type="character" w:customStyle="1" w:styleId="NormalProposalChar1">
    <w:name w:val="Normal (Proposal) Char1"/>
    <w:link w:val="NormalProposal"/>
    <w:locked/>
    <w:rsid w:val="00F54503"/>
    <w:rPr>
      <w:rFonts w:ascii="Arial" w:hAnsi="Arial"/>
      <w:sz w:val="22"/>
      <w:lang w:val="en-US" w:eastAsia="ja-JP"/>
    </w:rPr>
  </w:style>
  <w:style w:type="paragraph" w:customStyle="1" w:styleId="Headingsbase">
    <w:name w:val="Headings base"/>
    <w:next w:val="Normal"/>
    <w:rsid w:val="00E942A8"/>
    <w:rPr>
      <w:rFonts w:ascii="AvantGarde" w:hAnsi="AvantGarde"/>
      <w:b/>
      <w:sz w:val="24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942A8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C67071"/>
    <w:rPr>
      <w:rFonts w:ascii="Arial" w:hAnsi="Arial" w:cs="Cordia New"/>
      <w:b/>
      <w:bCs/>
      <w:sz w:val="25"/>
      <w:szCs w:val="25"/>
      <w:lang w:val="x-none" w:eastAsia="ja-JP" w:bidi="th-TH"/>
    </w:rPr>
  </w:style>
  <w:style w:type="table" w:styleId="TableGrid">
    <w:name w:val="Table Grid"/>
    <w:basedOn w:val="TableNormal"/>
    <w:rsid w:val="00C76793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semiHidden/>
    <w:rsid w:val="00F54503"/>
    <w:pPr>
      <w:spacing w:after="160" w:line="240" w:lineRule="exact"/>
      <w:jc w:val="left"/>
    </w:pPr>
    <w:rPr>
      <w:rFonts w:ascii="Verdana" w:hAnsi="Verdana" w:cs="Times New Roman"/>
      <w:sz w:val="20"/>
      <w:szCs w:val="20"/>
      <w:lang w:eastAsia="en-US" w:bidi="ar-SA"/>
    </w:rPr>
  </w:style>
  <w:style w:type="paragraph" w:customStyle="1" w:styleId="Tablebody">
    <w:name w:val="Table body"/>
    <w:link w:val="TablebodyChar"/>
    <w:rsid w:val="00F54503"/>
    <w:pPr>
      <w:keepNext/>
      <w:keepLines/>
      <w:spacing w:before="80" w:after="40"/>
    </w:pPr>
    <w:rPr>
      <w:rFonts w:ascii="Arial" w:eastAsia="SimSun" w:hAnsi="Arial"/>
      <w:sz w:val="18"/>
      <w:szCs w:val="22"/>
      <w:lang w:val="en-US" w:eastAsia="en-US"/>
    </w:rPr>
  </w:style>
  <w:style w:type="character" w:customStyle="1" w:styleId="TablebodyChar">
    <w:name w:val="Table body Char"/>
    <w:link w:val="Tablebody"/>
    <w:locked/>
    <w:rsid w:val="00F54503"/>
    <w:rPr>
      <w:rFonts w:ascii="Arial" w:eastAsia="SimSun" w:hAnsi="Arial"/>
      <w:sz w:val="22"/>
      <w:lang w:val="en-US" w:eastAsia="en-US"/>
    </w:rPr>
  </w:style>
  <w:style w:type="paragraph" w:customStyle="1" w:styleId="Table1">
    <w:name w:val="Table 1"/>
    <w:basedOn w:val="Normal"/>
    <w:rsid w:val="008E4767"/>
    <w:pPr>
      <w:spacing w:before="60" w:after="60"/>
    </w:pPr>
    <w:rPr>
      <w:rFonts w:cs="Times New Roman"/>
      <w:szCs w:val="20"/>
      <w:lang w:eastAsia="en-US" w:bidi="ar-SA"/>
    </w:rPr>
  </w:style>
  <w:style w:type="paragraph" w:customStyle="1" w:styleId="StyleCaptionArial11pt1">
    <w:name w:val="Style Caption + Arial 11 pt1"/>
    <w:basedOn w:val="StyleCaptionArial11pt"/>
    <w:autoRedefine/>
    <w:rsid w:val="00DF0642"/>
  </w:style>
  <w:style w:type="paragraph" w:customStyle="1" w:styleId="StyleStyleCaptionArial11ptComplex11pt">
    <w:name w:val="Style Style Caption + Arial 11 pt + (Complex) 11 pt"/>
    <w:basedOn w:val="StyleCaptionArial11pt"/>
    <w:link w:val="StyleStyleCaptionArial11ptComplex11ptChar"/>
    <w:autoRedefine/>
    <w:rsid w:val="00DF0642"/>
    <w:rPr>
      <w:iCs/>
    </w:rPr>
  </w:style>
  <w:style w:type="character" w:customStyle="1" w:styleId="StyleStyleCaptionArial11ptComplex11ptChar">
    <w:name w:val="Style Style Caption + Arial 11 pt + (Complex) 11 pt Char"/>
    <w:link w:val="StyleStyleCaptionArial11ptComplex11pt"/>
    <w:locked/>
    <w:rsid w:val="00DF0642"/>
    <w:rPr>
      <w:rFonts w:ascii="Arial" w:hAnsi="Arial"/>
      <w:i/>
      <w:sz w:val="22"/>
      <w:lang w:val="en-US" w:eastAsia="ja-JP"/>
    </w:rPr>
  </w:style>
  <w:style w:type="paragraph" w:customStyle="1" w:styleId="StyleArialLinespacing15lines">
    <w:name w:val="Style Arial Line spacing:  1.5 lines"/>
    <w:basedOn w:val="Normal"/>
    <w:autoRedefine/>
    <w:rsid w:val="007058A5"/>
    <w:pPr>
      <w:ind w:left="1447" w:hanging="1447"/>
    </w:pPr>
  </w:style>
  <w:style w:type="paragraph" w:styleId="BodyText">
    <w:name w:val="Body Text"/>
    <w:basedOn w:val="Normal"/>
    <w:link w:val="BodyTextChar"/>
    <w:rsid w:val="009469C2"/>
    <w:pPr>
      <w:spacing w:before="60" w:after="120"/>
      <w:jc w:val="left"/>
    </w:pPr>
    <w:rPr>
      <w:rFonts w:ascii="Book Antiqua" w:hAnsi="Book Antiqua" w:cs="Times New Roman"/>
      <w:spacing w:val="-5"/>
      <w:sz w:val="20"/>
      <w:szCs w:val="20"/>
      <w:lang w:val="en-GB" w:eastAsia="en-US" w:bidi="ar-SA"/>
    </w:rPr>
  </w:style>
  <w:style w:type="character" w:customStyle="1" w:styleId="BodyTextChar">
    <w:name w:val="Body Text Char"/>
    <w:link w:val="BodyText"/>
    <w:locked/>
    <w:rsid w:val="009469C2"/>
    <w:rPr>
      <w:rFonts w:ascii="Book Antiqua" w:hAnsi="Book Antiqua" w:cs="Times New Roman"/>
      <w:spacing w:val="-5"/>
      <w:lang w:val="en-GB" w:eastAsia="en-US"/>
    </w:rPr>
  </w:style>
  <w:style w:type="paragraph" w:customStyle="1" w:styleId="StyleBookArial12ptJustifiedLeft15LatinArial">
    <w:name w:val="Style Book Arial 12 pt Justified Left:  1.5&quot; + (Latin) Arial"/>
    <w:basedOn w:val="Normal"/>
    <w:link w:val="StyleBookArial12ptJustifiedLeft15LatinArialChar"/>
    <w:rsid w:val="003C55EB"/>
    <w:pPr>
      <w:autoSpaceDE w:val="0"/>
      <w:autoSpaceDN w:val="0"/>
      <w:adjustRightInd w:val="0"/>
      <w:spacing w:before="60" w:after="120"/>
      <w:ind w:left="2160"/>
    </w:pPr>
    <w:rPr>
      <w:rFonts w:eastAsia="SimSun" w:cs="Times New Roman"/>
      <w:szCs w:val="20"/>
      <w:lang w:eastAsia="zh-CN" w:bidi="ar-SA"/>
    </w:rPr>
  </w:style>
  <w:style w:type="paragraph" w:styleId="Header">
    <w:name w:val="header"/>
    <w:basedOn w:val="Normal"/>
    <w:link w:val="HeaderChar"/>
    <w:rsid w:val="00D364A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C67071"/>
    <w:rPr>
      <w:rFonts w:ascii="Arial" w:hAnsi="Arial" w:cs="Cordia New"/>
      <w:sz w:val="30"/>
      <w:szCs w:val="30"/>
      <w:lang w:val="x-none" w:eastAsia="ja-JP" w:bidi="th-TH"/>
    </w:rPr>
  </w:style>
  <w:style w:type="character" w:customStyle="1" w:styleId="FooterChar1">
    <w:name w:val="Footer Char1"/>
    <w:aliases w:val="ftr Char1,i2 Footer Char1"/>
    <w:link w:val="Footer"/>
    <w:locked/>
    <w:rsid w:val="00C9179A"/>
    <w:rPr>
      <w:rFonts w:ascii="Arial" w:eastAsia="&quot;@arial" w:hAnsi="Arial"/>
      <w:b/>
      <w:sz w:val="24"/>
      <w:lang w:val="en-US" w:eastAsia="ja-JP" w:bidi="ar-SA"/>
    </w:rPr>
  </w:style>
  <w:style w:type="character" w:customStyle="1" w:styleId="CharChar3">
    <w:name w:val="Char Char3"/>
    <w:rsid w:val="00233CB9"/>
    <w:rPr>
      <w:i/>
      <w:lang w:val="en-US" w:eastAsia="ja-JP"/>
    </w:rPr>
  </w:style>
  <w:style w:type="paragraph" w:customStyle="1" w:styleId="NormalBody">
    <w:name w:val="Normal (Body)"/>
    <w:basedOn w:val="Normal"/>
    <w:rsid w:val="00233CB9"/>
    <w:pPr>
      <w:spacing w:line="360" w:lineRule="auto"/>
      <w:ind w:left="720"/>
    </w:pPr>
  </w:style>
  <w:style w:type="paragraph" w:customStyle="1" w:styleId="FormHeader2">
    <w:name w:val="Form Header 2"/>
    <w:basedOn w:val="Normal"/>
    <w:link w:val="FormHeader2Char"/>
    <w:rsid w:val="00233CB9"/>
    <w:pPr>
      <w:tabs>
        <w:tab w:val="num" w:pos="432"/>
      </w:tabs>
      <w:spacing w:before="80" w:after="60"/>
      <w:jc w:val="left"/>
    </w:pPr>
    <w:rPr>
      <w:rFonts w:eastAsia="SimSun" w:cs="Times New Roman"/>
      <w:b/>
      <w:sz w:val="18"/>
      <w:szCs w:val="20"/>
      <w:lang w:eastAsia="en-US" w:bidi="ar-SA"/>
    </w:rPr>
  </w:style>
  <w:style w:type="character" w:customStyle="1" w:styleId="FormHeader2Char">
    <w:name w:val="Form Header 2 Char"/>
    <w:link w:val="FormHeader2"/>
    <w:locked/>
    <w:rsid w:val="00233CB9"/>
    <w:rPr>
      <w:rFonts w:ascii="Arial" w:eastAsia="SimSun" w:hAnsi="Arial"/>
      <w:b/>
      <w:sz w:val="18"/>
      <w:lang w:val="en-US" w:eastAsia="en-US"/>
    </w:rPr>
  </w:style>
  <w:style w:type="paragraph" w:styleId="FootnoteText">
    <w:name w:val="footnote text"/>
    <w:basedOn w:val="Normal"/>
    <w:link w:val="FootnoteTextChar"/>
    <w:rsid w:val="00233CB9"/>
    <w:pPr>
      <w:spacing w:before="60" w:after="60"/>
      <w:ind w:left="180" w:hanging="180"/>
      <w:jc w:val="left"/>
    </w:pPr>
    <w:rPr>
      <w:rFonts w:cs="Times New Roman"/>
      <w:spacing w:val="-5"/>
      <w:sz w:val="16"/>
      <w:szCs w:val="20"/>
      <w:lang w:val="en-GB" w:eastAsia="en-US" w:bidi="ar-SA"/>
    </w:rPr>
  </w:style>
  <w:style w:type="character" w:customStyle="1" w:styleId="FootnoteTextChar">
    <w:name w:val="Footnote Text Char"/>
    <w:link w:val="FootnoteText"/>
    <w:locked/>
    <w:rsid w:val="00233CB9"/>
    <w:rPr>
      <w:rFonts w:ascii="Arial" w:hAnsi="Arial" w:cs="Times New Roman"/>
      <w:spacing w:val="-5"/>
      <w:sz w:val="16"/>
      <w:lang w:val="en-GB" w:eastAsia="en-US"/>
    </w:rPr>
  </w:style>
  <w:style w:type="paragraph" w:styleId="BodyTextIndent">
    <w:name w:val="Body Text Indent"/>
    <w:basedOn w:val="Normal"/>
    <w:link w:val="BodyTextIndentChar"/>
    <w:rsid w:val="00233CB9"/>
    <w:pPr>
      <w:tabs>
        <w:tab w:val="left" w:pos="-720"/>
      </w:tabs>
      <w:spacing w:before="60" w:after="60" w:line="240" w:lineRule="atLeast"/>
      <w:ind w:left="720" w:hanging="311"/>
    </w:pPr>
    <w:rPr>
      <w:rFonts w:ascii="Book Antiqua" w:hAnsi="Book Antiqua" w:cs="Times New Roman"/>
      <w:spacing w:val="-5"/>
      <w:sz w:val="20"/>
      <w:szCs w:val="20"/>
      <w:lang w:val="en-GB" w:eastAsia="en-US" w:bidi="ar-SA"/>
    </w:rPr>
  </w:style>
  <w:style w:type="character" w:customStyle="1" w:styleId="BodyTextIndentChar">
    <w:name w:val="Body Text Indent Char"/>
    <w:link w:val="BodyTextIndent"/>
    <w:locked/>
    <w:rsid w:val="00233CB9"/>
    <w:rPr>
      <w:rFonts w:ascii="Book Antiqua" w:hAnsi="Book Antiqua" w:cs="Times New Roman"/>
      <w:spacing w:val="-5"/>
      <w:lang w:val="en-GB" w:eastAsia="en-US"/>
    </w:rPr>
  </w:style>
  <w:style w:type="character" w:styleId="FootnoteReference">
    <w:name w:val="footnote reference"/>
    <w:rsid w:val="00233CB9"/>
    <w:rPr>
      <w:rFonts w:cs="Times New Roman"/>
      <w:vertAlign w:val="superscript"/>
    </w:rPr>
  </w:style>
  <w:style w:type="paragraph" w:styleId="ListParagraph">
    <w:name w:val="List Paragraph"/>
    <w:basedOn w:val="Normal"/>
    <w:qFormat/>
    <w:rsid w:val="00233CB9"/>
    <w:pPr>
      <w:spacing w:before="60" w:after="60"/>
      <w:ind w:left="720"/>
      <w:contextualSpacing/>
      <w:jc w:val="left"/>
    </w:pPr>
    <w:rPr>
      <w:rFonts w:ascii="Book Antiqua" w:hAnsi="Book Antiqua"/>
      <w:spacing w:val="-5"/>
      <w:sz w:val="20"/>
      <w:szCs w:val="20"/>
      <w:lang w:val="en-GB" w:eastAsia="en-US" w:bidi="ar-SA"/>
    </w:rPr>
  </w:style>
  <w:style w:type="character" w:styleId="Emphasis">
    <w:name w:val="Emphasis"/>
    <w:qFormat/>
    <w:rsid w:val="00233CB9"/>
    <w:rPr>
      <w:rFonts w:cs="Times New Roman"/>
      <w:i/>
    </w:rPr>
  </w:style>
  <w:style w:type="paragraph" w:customStyle="1" w:styleId="StyleHeading2H2h2HeadingTwo2headiheading2h21h2221Secon">
    <w:name w:val="Style Heading 2H2h2Heading Two2headiheading2h21h2221Secon..."/>
    <w:basedOn w:val="StyleHeading2H2h2HeadingTwo2headiheading2h21h2221Secon1"/>
    <w:link w:val="StyleHeading2H2h2HeadingTwo2headiheading2h21h2221SeconChar"/>
    <w:autoRedefine/>
    <w:rsid w:val="00387569"/>
  </w:style>
  <w:style w:type="paragraph" w:customStyle="1" w:styleId="StyleBodyTextArial12ptJustifiedLeft04After3pt">
    <w:name w:val="Style Body Text + Arial 12 pt Justified Left:  0.4&quot; After:  3 pt"/>
    <w:basedOn w:val="BodyText"/>
    <w:link w:val="StyleBodyTextArial12ptJustifiedLeft04After3ptChar"/>
    <w:autoRedefine/>
    <w:rsid w:val="00046881"/>
    <w:pPr>
      <w:spacing w:before="120"/>
      <w:ind w:left="576"/>
      <w:jc w:val="both"/>
    </w:pPr>
    <w:rPr>
      <w:rFonts w:ascii="Arial" w:hAnsi="Arial"/>
      <w:sz w:val="24"/>
    </w:rPr>
  </w:style>
  <w:style w:type="paragraph" w:customStyle="1" w:styleId="H2StyleBodyTextArial12ptJustifiedLeft05Before12">
    <w:name w:val="H2 Style Body Text + Arial 12 pt Justified Left:  0.5&quot; Before:  12..."/>
    <w:basedOn w:val="BodyText"/>
    <w:link w:val="H2StyleBodyTextArial12ptJustifiedLeft05Before12Char"/>
    <w:autoRedefine/>
    <w:rsid w:val="00D86735"/>
    <w:pPr>
      <w:tabs>
        <w:tab w:val="left" w:pos="7797"/>
      </w:tabs>
      <w:spacing w:before="120" w:line="288" w:lineRule="auto"/>
      <w:jc w:val="both"/>
    </w:pPr>
    <w:rPr>
      <w:rFonts w:ascii="Arial" w:hAnsi="Arial"/>
      <w:sz w:val="24"/>
    </w:rPr>
  </w:style>
  <w:style w:type="paragraph" w:customStyle="1" w:styleId="Style-H2BodyTextArial12ptJustifiedBefore0pt">
    <w:name w:val="Style-H2 Body Text + Arial 12 pt Justified Before:  0 pt"/>
    <w:basedOn w:val="BodyText"/>
    <w:autoRedefine/>
    <w:rsid w:val="00AD5153"/>
    <w:pPr>
      <w:spacing w:before="120" w:line="288" w:lineRule="auto"/>
      <w:jc w:val="both"/>
    </w:pPr>
    <w:rPr>
      <w:rFonts w:ascii="Arial" w:hAnsi="Arial"/>
      <w:sz w:val="24"/>
    </w:rPr>
  </w:style>
  <w:style w:type="paragraph" w:customStyle="1" w:styleId="StyleBodyTextArial12pt">
    <w:name w:val="Style Body Text + Arial 12 pt"/>
    <w:basedOn w:val="BodyText"/>
    <w:link w:val="StyleBodyTextArial12ptChar"/>
    <w:autoRedefine/>
    <w:rsid w:val="0093313A"/>
    <w:pPr>
      <w:spacing w:before="120" w:line="288" w:lineRule="auto"/>
    </w:pPr>
    <w:rPr>
      <w:rFonts w:ascii="Arial" w:hAnsi="Arial"/>
      <w:sz w:val="24"/>
    </w:rPr>
  </w:style>
  <w:style w:type="character" w:customStyle="1" w:styleId="StyleBodyTextArial12ptChar">
    <w:name w:val="Style Body Text + Arial 12 pt Char"/>
    <w:link w:val="StyleBodyTextArial12pt"/>
    <w:locked/>
    <w:rsid w:val="0093313A"/>
    <w:rPr>
      <w:rFonts w:ascii="Arial" w:hAnsi="Arial"/>
      <w:spacing w:val="-5"/>
      <w:sz w:val="24"/>
      <w:lang w:val="en-GB" w:eastAsia="en-US"/>
    </w:rPr>
  </w:style>
  <w:style w:type="paragraph" w:customStyle="1" w:styleId="TableIntroStyleTablebody12ptLinespacing15lines">
    <w:name w:val="Table Intro Style Table body + 12 pt Line spacing:  1.5 lines"/>
    <w:basedOn w:val="Tablebody"/>
    <w:link w:val="TableIntroStyleTablebody12ptLinespacing15linesCharChar"/>
    <w:autoRedefine/>
    <w:rsid w:val="006658EE"/>
    <w:pPr>
      <w:spacing w:line="360" w:lineRule="auto"/>
    </w:pPr>
    <w:rPr>
      <w:sz w:val="24"/>
    </w:rPr>
  </w:style>
  <w:style w:type="paragraph" w:customStyle="1" w:styleId="TableIntroHeaderStylebody12ptArialBoldLinespacing15lines">
    <w:name w:val="Table Intro Header Style body + 12 pt Arial Bold Line spacing:  1.5 lines"/>
    <w:basedOn w:val="Tablebody"/>
    <w:link w:val="TableIntroHeaderStylebody12ptArialBoldLinespacing15linesChar"/>
    <w:autoRedefine/>
    <w:rsid w:val="00A11D7D"/>
    <w:pPr>
      <w:spacing w:line="360" w:lineRule="auto"/>
    </w:pPr>
    <w:rPr>
      <w:b/>
      <w:sz w:val="24"/>
      <w:lang w:val="en-GB"/>
    </w:rPr>
  </w:style>
  <w:style w:type="paragraph" w:customStyle="1" w:styleId="H1BodyTextArial12ptJustifiedLeft04After3">
    <w:name w:val="H1 Body Text + Arial 12 pt Justified Left:  0.4&quot; After:  3..."/>
    <w:basedOn w:val="StyleBodyTextArial12ptJustifiedLeft04After3pt"/>
    <w:link w:val="H1BodyTextArial12ptJustifiedLeft04After3Char"/>
    <w:autoRedefine/>
    <w:rsid w:val="0008000F"/>
    <w:pPr>
      <w:spacing w:after="60" w:line="288" w:lineRule="auto"/>
      <w:ind w:left="0"/>
    </w:pPr>
    <w:rPr>
      <w:sz w:val="22"/>
    </w:rPr>
  </w:style>
  <w:style w:type="character" w:customStyle="1" w:styleId="StyleBodyTextArial12ptJustifiedLeft04After3ptChar">
    <w:name w:val="Style Body Text + Arial 12 pt Justified Left:  0.4&quot; After:  3 pt Char"/>
    <w:link w:val="StyleBodyTextArial12ptJustifiedLeft04After3pt"/>
    <w:locked/>
    <w:rsid w:val="006704B7"/>
    <w:rPr>
      <w:rFonts w:ascii="Arial" w:hAnsi="Arial"/>
      <w:spacing w:val="-5"/>
      <w:sz w:val="24"/>
      <w:lang w:val="en-GB" w:eastAsia="en-US"/>
    </w:rPr>
  </w:style>
  <w:style w:type="character" w:customStyle="1" w:styleId="H1BodyTextArial12ptJustifiedLeft04After3Char">
    <w:name w:val="H1 Body Text + Arial 12 pt Justified Left:  0.4&quot; After:  3... Char"/>
    <w:link w:val="H1BodyTextArial12ptJustifiedLeft04After3"/>
    <w:locked/>
    <w:rsid w:val="0008000F"/>
    <w:rPr>
      <w:rFonts w:ascii="Arial" w:hAnsi="Arial"/>
      <w:spacing w:val="-5"/>
      <w:sz w:val="22"/>
      <w:lang w:val="en-GB" w:eastAsia="en-US"/>
    </w:rPr>
  </w:style>
  <w:style w:type="paragraph" w:customStyle="1" w:styleId="StyleBodyTextArial12ptBoldItalicCustomColorRGB011">
    <w:name w:val="Style Body Text + Arial 12 pt Bold Italic Custom Color(RGB(011..."/>
    <w:basedOn w:val="BodyText"/>
    <w:link w:val="StyleBodyTextArial12ptBoldItalicCustomColorRGB011Char"/>
    <w:autoRedefine/>
    <w:rsid w:val="004D0D4E"/>
    <w:pPr>
      <w:spacing w:before="120" w:line="288" w:lineRule="auto"/>
      <w:ind w:left="720"/>
      <w:jc w:val="both"/>
    </w:pPr>
    <w:rPr>
      <w:rFonts w:ascii="Arial" w:hAnsi="Arial"/>
      <w:b/>
      <w:i/>
      <w:color w:val="0070C0"/>
      <w:sz w:val="24"/>
    </w:rPr>
  </w:style>
  <w:style w:type="character" w:customStyle="1" w:styleId="StyleBodyTextArial12ptBoldItalicCustomColorRGB011Char">
    <w:name w:val="Style Body Text + Arial 12 pt Bold Italic Custom Color(RGB(011... Char"/>
    <w:link w:val="StyleBodyTextArial12ptBoldItalicCustomColorRGB011"/>
    <w:locked/>
    <w:rsid w:val="004D0D4E"/>
    <w:rPr>
      <w:rFonts w:ascii="Arial" w:hAnsi="Arial"/>
      <w:b/>
      <w:i/>
      <w:color w:val="0070C0"/>
      <w:spacing w:val="-5"/>
      <w:sz w:val="24"/>
      <w:lang w:val="en-GB" w:eastAsia="en-US"/>
    </w:rPr>
  </w:style>
  <w:style w:type="paragraph" w:customStyle="1" w:styleId="StyleBodyTextArial12ptItalicJustifiedLeft05Bef">
    <w:name w:val="Style Body Text + Arial 12 pt Italic Justified Left:  0.5&quot; Bef..."/>
    <w:basedOn w:val="BodyText"/>
    <w:autoRedefine/>
    <w:rsid w:val="004D0D4E"/>
    <w:pPr>
      <w:spacing w:before="120" w:line="288" w:lineRule="auto"/>
      <w:ind w:left="720"/>
      <w:jc w:val="both"/>
    </w:pPr>
    <w:rPr>
      <w:rFonts w:ascii="Arial" w:hAnsi="Arial"/>
      <w:i/>
      <w:iCs/>
      <w:sz w:val="24"/>
    </w:rPr>
  </w:style>
  <w:style w:type="character" w:customStyle="1" w:styleId="H2StyleBodyTextArial12ptJustifiedLeft05Before12Char">
    <w:name w:val="H2 Style Body Text + Arial 12 pt Justified Left:  0.5&quot; Before:  12... Char"/>
    <w:link w:val="H2StyleBodyTextArial12ptJustifiedLeft05Before12"/>
    <w:locked/>
    <w:rsid w:val="00D86735"/>
    <w:rPr>
      <w:rFonts w:ascii="Arial" w:hAnsi="Arial"/>
      <w:spacing w:val="-5"/>
      <w:sz w:val="24"/>
      <w:lang w:val="en-GB" w:eastAsia="en-US"/>
    </w:rPr>
  </w:style>
  <w:style w:type="paragraph" w:customStyle="1" w:styleId="H3StyleNormalProposal12pt">
    <w:name w:val="H3 Style Normal (Proposal) + 12 pt"/>
    <w:basedOn w:val="NormalProposal"/>
    <w:link w:val="H3StyleNormalProposal12ptCharChar"/>
    <w:autoRedefine/>
    <w:rsid w:val="00CF233D"/>
    <w:pPr>
      <w:spacing w:before="60" w:after="60" w:line="288" w:lineRule="auto"/>
      <w:ind w:left="994"/>
    </w:pPr>
  </w:style>
  <w:style w:type="character" w:customStyle="1" w:styleId="H3StyleNormalProposal12ptCharChar">
    <w:name w:val="H3 Style Normal (Proposal) + 12 pt Char Char"/>
    <w:link w:val="H3StyleNormalProposal12pt"/>
    <w:locked/>
    <w:rsid w:val="00CF233D"/>
    <w:rPr>
      <w:rFonts w:ascii="Arial" w:hAnsi="Arial"/>
      <w:sz w:val="22"/>
      <w:lang w:val="en-US" w:eastAsia="ja-JP"/>
    </w:rPr>
  </w:style>
  <w:style w:type="paragraph" w:customStyle="1" w:styleId="Style1-H3BodyText">
    <w:name w:val="Style1-H3 Body Text"/>
    <w:basedOn w:val="Style-H2BodyTextArial12ptJustifiedBefore0pt"/>
    <w:autoRedefine/>
    <w:rsid w:val="00F75365"/>
    <w:pPr>
      <w:numPr>
        <w:ilvl w:val="1"/>
        <w:numId w:val="3"/>
      </w:numPr>
      <w:spacing w:after="0"/>
    </w:pPr>
  </w:style>
  <w:style w:type="paragraph" w:customStyle="1" w:styleId="H4StyleBodyTextArial12ptJustifiedLeft05Before">
    <w:name w:val="H4 Style Body Text + Arial 12 pt Justified Left:  0.5&quot; Before..."/>
    <w:basedOn w:val="H3StyleBodyTextArial12ptJustifiedLeft05Before1"/>
    <w:link w:val="H4StyleBodyTextArial12ptJustifiedLeft05BeforeChar"/>
    <w:rsid w:val="00D5365C"/>
    <w:pPr>
      <w:ind w:left="1973"/>
    </w:pPr>
  </w:style>
  <w:style w:type="paragraph" w:customStyle="1" w:styleId="Style1">
    <w:name w:val="Style1"/>
    <w:basedOn w:val="Style-H2BodyTextArial12ptJustifiedBefore0pt"/>
    <w:autoRedefine/>
    <w:rsid w:val="00AD5153"/>
    <w:pPr>
      <w:numPr>
        <w:numId w:val="2"/>
      </w:numPr>
    </w:pPr>
  </w:style>
  <w:style w:type="paragraph" w:customStyle="1" w:styleId="StyleBodyTextArial12ptBoldItalic">
    <w:name w:val="Style Body Text + Arial 12 pt Bold Italic"/>
    <w:basedOn w:val="BodyText"/>
    <w:link w:val="StyleBodyTextArial12ptBoldItalicChar"/>
    <w:autoRedefine/>
    <w:rsid w:val="00334FB1"/>
    <w:pPr>
      <w:spacing w:before="120" w:line="288" w:lineRule="auto"/>
    </w:pPr>
    <w:rPr>
      <w:rFonts w:ascii="Arial" w:hAnsi="Arial"/>
      <w:b/>
      <w:i/>
      <w:sz w:val="24"/>
    </w:rPr>
  </w:style>
  <w:style w:type="character" w:customStyle="1" w:styleId="StyleBodyTextArial12ptBoldItalicChar">
    <w:name w:val="Style Body Text + Arial 12 pt Bold Italic Char"/>
    <w:link w:val="StyleBodyTextArial12ptBoldItalic"/>
    <w:locked/>
    <w:rsid w:val="00334FB1"/>
    <w:rPr>
      <w:rFonts w:ascii="Arial" w:hAnsi="Arial"/>
      <w:b/>
      <w:i/>
      <w:spacing w:val="-5"/>
      <w:sz w:val="24"/>
      <w:lang w:val="en-GB" w:eastAsia="en-US"/>
    </w:rPr>
  </w:style>
  <w:style w:type="paragraph" w:customStyle="1" w:styleId="CoverNormalProposal18ptCenteredLeft0">
    <w:name w:val="Cover Normal (Proposal) + 18 pt Centered Left:  0&quot;"/>
    <w:basedOn w:val="NormalProposal"/>
    <w:rsid w:val="00A862B7"/>
    <w:pPr>
      <w:ind w:left="0"/>
      <w:jc w:val="center"/>
    </w:pPr>
    <w:rPr>
      <w:sz w:val="36"/>
      <w:szCs w:val="36"/>
    </w:rPr>
  </w:style>
  <w:style w:type="character" w:customStyle="1" w:styleId="CoverArial12ptBold">
    <w:name w:val="Cover Arial 12 pt Bold"/>
    <w:rsid w:val="00A862B7"/>
    <w:rPr>
      <w:rFonts w:ascii="Arial" w:hAnsi="Arial"/>
      <w:b/>
      <w:sz w:val="24"/>
    </w:rPr>
  </w:style>
  <w:style w:type="paragraph" w:customStyle="1" w:styleId="CoverArial12ptLinespacing15lines">
    <w:name w:val="Cover Arial 12 pt Line spacing:  1.5 lines"/>
    <w:basedOn w:val="1"/>
    <w:autoRedefine/>
    <w:rsid w:val="00A862B7"/>
    <w:pPr>
      <w:spacing w:line="360" w:lineRule="auto"/>
    </w:pPr>
    <w:rPr>
      <w:rFonts w:ascii="Arial" w:hAnsi="Arial" w:cs="Arial"/>
      <w:sz w:val="24"/>
      <w:szCs w:val="22"/>
    </w:rPr>
  </w:style>
  <w:style w:type="paragraph" w:customStyle="1" w:styleId="StyleHeading2H2h2HeadingTwo2headiheading2h21h2221Secon1">
    <w:name w:val="Style Heading 2H2h2Heading Two2headiheading2h21h2221Secon...1"/>
    <w:basedOn w:val="Heading2"/>
    <w:link w:val="StyleHeading2H2h2HeadingTwo2headiheading2h21h2221Secon1Char"/>
    <w:autoRedefine/>
    <w:rsid w:val="00387569"/>
    <w:rPr>
      <w:rFonts w:cs="Times New Roman"/>
      <w:iCs w:val="0"/>
      <w:szCs w:val="20"/>
    </w:rPr>
  </w:style>
  <w:style w:type="paragraph" w:customStyle="1" w:styleId="Heading2H2h2HeadingTwo2headiheading2h21h2221Secon2">
    <w:name w:val="Heading 2H2h2Heading Two2headiheading2h21h2221Secon...2"/>
    <w:basedOn w:val="Heading2"/>
    <w:autoRedefine/>
    <w:rsid w:val="00D26273"/>
    <w:rPr>
      <w:iCs w:val="0"/>
      <w:color w:val="00B050"/>
    </w:rPr>
  </w:style>
  <w:style w:type="paragraph" w:customStyle="1" w:styleId="StyleHeading3H3Para3h3h31h32h3subheading3SubSubSection">
    <w:name w:val="Style Heading 3H3Para3h3h31h32h3 sub heading3SubSubSection..."/>
    <w:basedOn w:val="Heading3"/>
    <w:link w:val="StyleHeading3H3Para3h3h31h32h3subheading3SubSubSectionChar"/>
    <w:autoRedefine/>
    <w:rsid w:val="00D26273"/>
    <w:rPr>
      <w:color w:val="00B050"/>
    </w:rPr>
  </w:style>
  <w:style w:type="character" w:customStyle="1" w:styleId="Heading3Char1">
    <w:name w:val="Heading 3 Char1"/>
    <w:aliases w:val="H3 Char1,Para3 Char1,h3 Char1,h31 Char1,h32 Char1,h3 sub heading Char1,3 Char1,SubSubSection Char1,(Alt+3) Char1,(Alt+3)1 Char1,(Alt+3)2 Char1,(Alt+3)3 Char1,(Alt+3)4 Char1,(Alt+3)5 Char1,(Alt+3)6 Char1,(Alt+3)11 Char1,(Alt+3)21 Char1"/>
    <w:link w:val="Heading3"/>
    <w:locked/>
    <w:rsid w:val="001E2957"/>
    <w:rPr>
      <w:rFonts w:ascii="Arial" w:hAnsi="Arial"/>
      <w:b/>
      <w:sz w:val="24"/>
      <w:lang w:val="en-GB" w:eastAsia="ja-JP" w:bidi="ar-SA"/>
    </w:rPr>
  </w:style>
  <w:style w:type="character" w:customStyle="1" w:styleId="StyleHeading3H3Para3h3h31h32h3subheading3SubSubSectionChar">
    <w:name w:val="Style Heading 3H3Para3h3h31h32h3 sub heading3SubSubSection... Char"/>
    <w:link w:val="StyleHeading3H3Para3h3h31h32h3subheading3SubSubSection"/>
    <w:locked/>
    <w:rsid w:val="00D26273"/>
    <w:rPr>
      <w:rFonts w:ascii="Arial" w:hAnsi="Arial"/>
      <w:b/>
      <w:color w:val="00B050"/>
      <w:sz w:val="24"/>
      <w:lang w:val="en-GB" w:eastAsia="ja-JP" w:bidi="ar-SA"/>
    </w:rPr>
  </w:style>
  <w:style w:type="paragraph" w:customStyle="1" w:styleId="H3StyleNormalProposal12ptBold">
    <w:name w:val="H3 Style Normal (Proposal) + 12 pt + Bold"/>
    <w:basedOn w:val="H3StyleNormalProposal12pt"/>
    <w:link w:val="H3StyleNormalProposal12ptBoldCharChar"/>
    <w:autoRedefine/>
    <w:rsid w:val="00387569"/>
    <w:rPr>
      <w:b/>
    </w:rPr>
  </w:style>
  <w:style w:type="paragraph" w:customStyle="1" w:styleId="H2StyleBodyTextArial12ptJustifiedLeft05Before">
    <w:name w:val="H2 Style Body Text + Arial 12 pt Justified Left:  0.5&quot; Before..."/>
    <w:basedOn w:val="H2StyleBodyTextArial12ptJustifiedLeft05Before12"/>
    <w:link w:val="H2StyleBodyTextArial12ptJustifiedLeft05BeforeCharChar"/>
    <w:autoRedefine/>
    <w:rsid w:val="00387569"/>
    <w:rPr>
      <w:color w:val="00B050"/>
    </w:rPr>
  </w:style>
  <w:style w:type="character" w:customStyle="1" w:styleId="H2StyleBodyTextArial12ptJustifiedLeft05BeforeCharChar">
    <w:name w:val="H2 Style Body Text + Arial 12 pt Justified Left:  0.5&quot; Before... Char Char"/>
    <w:link w:val="H2StyleBodyTextArial12ptJustifiedLeft05Before"/>
    <w:locked/>
    <w:rsid w:val="00387569"/>
    <w:rPr>
      <w:rFonts w:ascii="Arial" w:hAnsi="Arial"/>
      <w:color w:val="00B050"/>
      <w:spacing w:val="-5"/>
      <w:sz w:val="24"/>
      <w:lang w:val="en-GB" w:eastAsia="en-US"/>
    </w:rPr>
  </w:style>
  <w:style w:type="character" w:customStyle="1" w:styleId="H3StyleNormalProposal12ptBoldCharChar">
    <w:name w:val="H3 Style Normal (Proposal) + 12 pt + Bold Char Char"/>
    <w:link w:val="H3StyleNormalProposal12ptBold"/>
    <w:locked/>
    <w:rsid w:val="00387569"/>
    <w:rPr>
      <w:rFonts w:ascii="Arial" w:hAnsi="Arial"/>
      <w:b/>
      <w:sz w:val="22"/>
      <w:lang w:val="en-US" w:eastAsia="ja-JP"/>
    </w:rPr>
  </w:style>
  <w:style w:type="paragraph" w:customStyle="1" w:styleId="StyleH3StyleNormalProposal12ptBold">
    <w:name w:val="Style H3 Style Normal (Proposal) + 12 pt + Bold"/>
    <w:basedOn w:val="H3StyleNormalProposal12pt"/>
    <w:link w:val="StyleH3StyleNormalProposal12ptBoldChar"/>
    <w:autoRedefine/>
    <w:rsid w:val="00387569"/>
  </w:style>
  <w:style w:type="character" w:customStyle="1" w:styleId="StyleH3StyleNormalProposal12ptBoldChar">
    <w:name w:val="Style H3 Style Normal (Proposal) + 12 pt + Bold Char"/>
    <w:link w:val="StyleH3StyleNormalProposal12ptBold"/>
    <w:locked/>
    <w:rsid w:val="00387569"/>
    <w:rPr>
      <w:rFonts w:ascii="Arial" w:hAnsi="Arial" w:cs="Angsana New"/>
      <w:sz w:val="22"/>
      <w:szCs w:val="22"/>
      <w:lang w:val="en-US" w:eastAsia="ja-JP" w:bidi="th-TH"/>
    </w:rPr>
  </w:style>
  <w:style w:type="paragraph" w:customStyle="1" w:styleId="StyleH2StyleBodyTextArial12ptJustifiedLeft05Before">
    <w:name w:val="Style H2 Style Body Text + Arial 12 pt Justified Left:  0.5&quot; Before..."/>
    <w:basedOn w:val="H2StyleBodyTextArial12ptJustifiedLeft05Before12"/>
    <w:rsid w:val="00387569"/>
    <w:rPr>
      <w:color w:val="0070C0"/>
    </w:rPr>
  </w:style>
  <w:style w:type="paragraph" w:customStyle="1" w:styleId="H3BodyTextLinespacingsingle">
    <w:name w:val="H3 Body Text + Line spacing:  single"/>
    <w:basedOn w:val="Style1-H3BodyText"/>
    <w:rsid w:val="00CF233D"/>
    <w:pPr>
      <w:spacing w:line="240" w:lineRule="auto"/>
    </w:pPr>
  </w:style>
  <w:style w:type="paragraph" w:customStyle="1" w:styleId="StyleCaptionArial12ptBoldNotItalicLeftLeft069">
    <w:name w:val="Style Caption + Arial 12 pt Bold Not Italic Left Left:  0.69&quot;..."/>
    <w:basedOn w:val="Caption"/>
    <w:autoRedefine/>
    <w:rsid w:val="00CF233D"/>
    <w:pPr>
      <w:ind w:left="994"/>
      <w:jc w:val="left"/>
    </w:pPr>
    <w:rPr>
      <w:rFonts w:ascii="Arial" w:hAnsi="Arial"/>
      <w:b/>
      <w:bCs/>
      <w:i w:val="0"/>
      <w:sz w:val="24"/>
    </w:rPr>
  </w:style>
  <w:style w:type="character" w:customStyle="1" w:styleId="TableIntroStyleTablebody12ptLinespacing15linesCharChar">
    <w:name w:val="Table Intro Style Table body + 12 pt Line spacing:  1.5 lines Char Char"/>
    <w:link w:val="TableIntroStyleTablebody12ptLinespacing15lines"/>
    <w:locked/>
    <w:rsid w:val="006658EE"/>
    <w:rPr>
      <w:rFonts w:ascii="Arial" w:eastAsia="SimSun" w:hAnsi="Arial"/>
      <w:sz w:val="24"/>
      <w:lang w:val="en-US" w:eastAsia="en-US"/>
    </w:rPr>
  </w:style>
  <w:style w:type="character" w:customStyle="1" w:styleId="TableIntroHeaderStylebody12ptArialBoldLinespacing15linesChar">
    <w:name w:val="Table Intro Header Style body + 12 pt Arial Bold Line spacing:  1.5 lines Char"/>
    <w:link w:val="TableIntroHeaderStylebody12ptArialBoldLinespacing15lines"/>
    <w:locked/>
    <w:rsid w:val="00A11D7D"/>
    <w:rPr>
      <w:rFonts w:ascii="Arial" w:eastAsia="SimSun" w:hAnsi="Arial"/>
      <w:b/>
      <w:sz w:val="24"/>
      <w:lang w:val="en-GB" w:eastAsia="en-US"/>
    </w:rPr>
  </w:style>
  <w:style w:type="paragraph" w:customStyle="1" w:styleId="TableIntroStyleTablebody11ptLinespacing15">
    <w:name w:val="Table Intro Style Table body + 11 pt Line spacing:  1.5..."/>
    <w:basedOn w:val="Normal"/>
    <w:rsid w:val="00A11D7D"/>
    <w:pPr>
      <w:keepNext/>
      <w:keepLines/>
      <w:spacing w:before="80" w:after="40" w:line="360" w:lineRule="auto"/>
      <w:jc w:val="left"/>
    </w:pPr>
    <w:rPr>
      <w:rFonts w:cs="Times New Roman"/>
      <w:color w:val="000000"/>
      <w:szCs w:val="20"/>
      <w:lang w:eastAsia="en-US" w:bidi="ar-SA"/>
    </w:rPr>
  </w:style>
  <w:style w:type="paragraph" w:customStyle="1" w:styleId="StyleHeaderArial12ptBold">
    <w:name w:val="Style Header + Arial 12 pt Bold"/>
    <w:basedOn w:val="Header"/>
    <w:rsid w:val="00CC3182"/>
    <w:pPr>
      <w:spacing w:before="120" w:after="60" w:line="288" w:lineRule="auto"/>
    </w:pPr>
    <w:rPr>
      <w:b/>
      <w:bCs/>
    </w:rPr>
  </w:style>
  <w:style w:type="paragraph" w:customStyle="1" w:styleId="Heading4H4h4h4subsubheadingDSub-SubPlainHeadingFo">
    <w:name w:val="Heading 4H4h4h4 sub sub headingD Sub-Sub/PlainHeading Fo..."/>
    <w:basedOn w:val="Heading4"/>
    <w:autoRedefine/>
    <w:rsid w:val="00CC55CA"/>
    <w:pPr>
      <w:tabs>
        <w:tab w:val="clear" w:pos="1222"/>
        <w:tab w:val="left" w:pos="1973"/>
      </w:tabs>
      <w:spacing w:before="120" w:after="120" w:line="288" w:lineRule="auto"/>
      <w:ind w:left="1973" w:hanging="893"/>
    </w:pPr>
    <w:rPr>
      <w:rFonts w:cs="Times New Roman"/>
      <w:b/>
      <w:bCs/>
      <w:color w:val="FF0000"/>
      <w:szCs w:val="20"/>
    </w:rPr>
  </w:style>
  <w:style w:type="paragraph" w:customStyle="1" w:styleId="H3StyleBodyText">
    <w:name w:val="H3 Style Body Text"/>
    <w:basedOn w:val="H2StyleBodyTextArial12ptJustifiedLeft05Before12"/>
    <w:rsid w:val="008B47D9"/>
  </w:style>
  <w:style w:type="paragraph" w:customStyle="1" w:styleId="Style3">
    <w:name w:val="Style3"/>
    <w:basedOn w:val="H2StyleBodyTextArial12ptJustifiedLeft05Before12"/>
    <w:rsid w:val="003C68D3"/>
  </w:style>
  <w:style w:type="paragraph" w:customStyle="1" w:styleId="H3StyleBodyTextArial12ptJustifiedLeft05Before1">
    <w:name w:val="H3 Style Body Text + Arial 12 pt Justified Left:  0.5&quot; Before...1"/>
    <w:basedOn w:val="H2StyleBodyTextArial12ptJustifiedLeft05Before12"/>
    <w:link w:val="H3StyleBodyTextArial12ptJustifiedLeft05Before1Char"/>
    <w:rsid w:val="00E51C60"/>
    <w:pPr>
      <w:ind w:left="1440"/>
    </w:pPr>
  </w:style>
  <w:style w:type="paragraph" w:customStyle="1" w:styleId="H2Bullet">
    <w:name w:val="H2 Bullet"/>
    <w:basedOn w:val="H1BodyTextArial12ptJustifiedLeft04After3"/>
    <w:rsid w:val="001C1AAB"/>
    <w:rPr>
      <w:i/>
    </w:rPr>
  </w:style>
  <w:style w:type="paragraph" w:customStyle="1" w:styleId="H2StyleBodyText">
    <w:name w:val="H2 Style Body Text"/>
    <w:basedOn w:val="Normal"/>
    <w:rsid w:val="003527CE"/>
    <w:pPr>
      <w:numPr>
        <w:ilvl w:val="1"/>
        <w:numId w:val="4"/>
      </w:numPr>
      <w:tabs>
        <w:tab w:val="left" w:pos="900"/>
      </w:tabs>
      <w:spacing w:before="60" w:after="60" w:line="288" w:lineRule="auto"/>
      <w:jc w:val="left"/>
    </w:pPr>
    <w:rPr>
      <w:rFonts w:cs="Times New Roman"/>
      <w:spacing w:val="-5"/>
      <w:szCs w:val="20"/>
      <w:lang w:val="en-GB" w:eastAsia="en-US" w:bidi="ar-SA"/>
    </w:rPr>
  </w:style>
  <w:style w:type="paragraph" w:customStyle="1" w:styleId="H2BodyText">
    <w:name w:val="H2 Body Text"/>
    <w:basedOn w:val="Normal"/>
    <w:rsid w:val="003527CE"/>
    <w:pPr>
      <w:tabs>
        <w:tab w:val="left" w:pos="1440"/>
      </w:tabs>
      <w:spacing w:before="60" w:after="60" w:line="288" w:lineRule="auto"/>
      <w:ind w:left="900" w:hanging="360"/>
      <w:jc w:val="left"/>
    </w:pPr>
    <w:rPr>
      <w:rFonts w:cs="Times New Roman"/>
      <w:spacing w:val="-5"/>
      <w:szCs w:val="20"/>
      <w:lang w:val="en-GB" w:eastAsia="en-US" w:bidi="ar-SA"/>
    </w:rPr>
  </w:style>
  <w:style w:type="paragraph" w:customStyle="1" w:styleId="StyleH4StyleBodyTextArial12ptJustifiedLeft05Before">
    <w:name w:val="Style H4 Style Body Text + Arial 12 pt Justified Left:  0.5&quot; Before..."/>
    <w:basedOn w:val="H4StyleBodyTextArial12ptJustifiedLeft05Before"/>
    <w:link w:val="StyleH4StyleBodyTextArial12ptJustifiedLeft05BeforeChar"/>
    <w:rsid w:val="00097DF0"/>
    <w:rPr>
      <w:b/>
    </w:rPr>
  </w:style>
  <w:style w:type="character" w:customStyle="1" w:styleId="H3StyleBodyTextArial12ptJustifiedLeft05Before1Char">
    <w:name w:val="H3 Style Body Text + Arial 12 pt Justified Left:  0.5&quot; Before...1 Char"/>
    <w:link w:val="H3StyleBodyTextArial12ptJustifiedLeft05Before1"/>
    <w:locked/>
    <w:rsid w:val="00E51C60"/>
    <w:rPr>
      <w:rFonts w:ascii="Arial" w:hAnsi="Arial" w:cs="Arial"/>
      <w:spacing w:val="-5"/>
      <w:sz w:val="24"/>
      <w:lang w:val="en-GB" w:eastAsia="en-US" w:bidi="ar-SA"/>
    </w:rPr>
  </w:style>
  <w:style w:type="character" w:customStyle="1" w:styleId="H4StyleBodyTextArial12ptJustifiedLeft05BeforeChar">
    <w:name w:val="H4 Style Body Text + Arial 12 pt Justified Left:  0.5&quot; Before... Char"/>
    <w:basedOn w:val="H3StyleBodyTextArial12ptJustifiedLeft05Before1Char"/>
    <w:link w:val="H4StyleBodyTextArial12ptJustifiedLeft05Before"/>
    <w:locked/>
    <w:rsid w:val="00097DF0"/>
    <w:rPr>
      <w:rFonts w:ascii="Arial" w:hAnsi="Arial" w:cs="Arial"/>
      <w:spacing w:val="-5"/>
      <w:sz w:val="24"/>
      <w:lang w:val="en-GB" w:eastAsia="en-US" w:bidi="ar-SA"/>
    </w:rPr>
  </w:style>
  <w:style w:type="character" w:customStyle="1" w:styleId="StyleH4StyleBodyTextArial12ptJustifiedLeft05BeforeChar">
    <w:name w:val="Style H4 Style Body Text + Arial 12 pt Justified Left:  0.5&quot; Before... Char"/>
    <w:link w:val="StyleH4StyleBodyTextArial12ptJustifiedLeft05Before"/>
    <w:locked/>
    <w:rsid w:val="00097DF0"/>
    <w:rPr>
      <w:rFonts w:ascii="Arial" w:hAnsi="Arial"/>
      <w:b/>
      <w:spacing w:val="-5"/>
      <w:sz w:val="24"/>
      <w:lang w:val="en-GB" w:eastAsia="en-US"/>
    </w:rPr>
  </w:style>
  <w:style w:type="character" w:customStyle="1" w:styleId="StyleHeading2H2h2HeadingTwo2headiheading2h21h2221Secon1Char">
    <w:name w:val="Style Heading 2H2h2Heading Two2headiheading2h21h2221Secon...1 Char"/>
    <w:link w:val="StyleHeading2H2h2HeadingTwo2headiheading2h21h2221Secon1"/>
    <w:locked/>
    <w:rsid w:val="00097DF0"/>
    <w:rPr>
      <w:rFonts w:ascii="Arial" w:hAnsi="Arial" w:cs="Angsana New"/>
      <w:b/>
      <w:bCs/>
      <w:iCs/>
      <w:sz w:val="24"/>
      <w:szCs w:val="24"/>
      <w:lang w:val="en-GB" w:eastAsia="ja-JP" w:bidi="th-TH"/>
    </w:rPr>
  </w:style>
  <w:style w:type="character" w:customStyle="1" w:styleId="StyleHeading2H2h2HeadingTwo2headiheading2h21h2221SeconChar">
    <w:name w:val="Style Heading 2H2h2Heading Two2headiheading2h21h2221Secon... Char"/>
    <w:basedOn w:val="StyleHeading2H2h2HeadingTwo2headiheading2h21h2221Secon1Char"/>
    <w:link w:val="StyleHeading2H2h2HeadingTwo2headiheading2h21h2221Secon"/>
    <w:locked/>
    <w:rsid w:val="00097DF0"/>
    <w:rPr>
      <w:rFonts w:ascii="Arial" w:hAnsi="Arial" w:cs="Angsana New"/>
      <w:b/>
      <w:bCs/>
      <w:iCs/>
      <w:sz w:val="24"/>
      <w:szCs w:val="24"/>
      <w:lang w:val="en-GB" w:eastAsia="ja-JP" w:bidi="th-TH"/>
    </w:rPr>
  </w:style>
  <w:style w:type="character" w:styleId="PageNumber">
    <w:name w:val="page number"/>
    <w:rsid w:val="00120FE3"/>
    <w:rPr>
      <w:rFonts w:cs="Times New Roman"/>
    </w:rPr>
  </w:style>
  <w:style w:type="paragraph" w:customStyle="1" w:styleId="TableEntryStyleBodyTextArial12ptJustifiedLeft05Before1">
    <w:name w:val="Table Entry Style Body Text + Arial 12 pt Justified Left:  0.5&quot; Before...1"/>
    <w:basedOn w:val="H4StyleBodyTextArial12ptJustifiedLeft05Before"/>
    <w:rsid w:val="00426D9F"/>
    <w:pPr>
      <w:ind w:left="0"/>
      <w:jc w:val="left"/>
    </w:pPr>
  </w:style>
  <w:style w:type="paragraph" w:customStyle="1" w:styleId="StyleH2StyleBodyTextArial12ptJustifiedLeft05Before1">
    <w:name w:val="Style H2 Style Body Text + Arial 12 pt Justified Left:  0.5&quot; Before...1"/>
    <w:basedOn w:val="H2StyleBodyTextArial12ptJustifiedLeft05Before12"/>
    <w:rsid w:val="003E32D1"/>
    <w:pPr>
      <w:ind w:left="1440"/>
    </w:pPr>
  </w:style>
  <w:style w:type="paragraph" w:customStyle="1" w:styleId="font5">
    <w:name w:val="font5"/>
    <w:basedOn w:val="Normal"/>
    <w:rsid w:val="005F521A"/>
    <w:pPr>
      <w:spacing w:before="100" w:beforeAutospacing="1" w:after="100" w:afterAutospacing="1"/>
      <w:jc w:val="left"/>
    </w:pPr>
    <w:rPr>
      <w:b/>
      <w:bCs/>
      <w:i/>
      <w:iCs/>
      <w:color w:val="0066CC"/>
      <w:sz w:val="20"/>
      <w:szCs w:val="20"/>
      <w:lang w:val="en-SG" w:eastAsia="en-SG" w:bidi="ar-SA"/>
    </w:rPr>
  </w:style>
  <w:style w:type="paragraph" w:customStyle="1" w:styleId="font6">
    <w:name w:val="font6"/>
    <w:basedOn w:val="Normal"/>
    <w:rsid w:val="005F521A"/>
    <w:pPr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 w:val="18"/>
      <w:szCs w:val="18"/>
      <w:lang w:val="en-SG" w:eastAsia="en-SG" w:bidi="ar-SA"/>
    </w:rPr>
  </w:style>
  <w:style w:type="paragraph" w:customStyle="1" w:styleId="font7">
    <w:name w:val="font7"/>
    <w:basedOn w:val="Normal"/>
    <w:rsid w:val="005F521A"/>
    <w:pPr>
      <w:spacing w:before="100" w:beforeAutospacing="1" w:after="100" w:afterAutospacing="1"/>
      <w:jc w:val="left"/>
    </w:pPr>
    <w:rPr>
      <w:rFonts w:ascii="Tahoma" w:hAnsi="Tahoma" w:cs="Tahoma"/>
      <w:color w:val="000000"/>
      <w:sz w:val="18"/>
      <w:szCs w:val="18"/>
      <w:lang w:val="en-SG" w:eastAsia="en-SG" w:bidi="ar-SA"/>
    </w:rPr>
  </w:style>
  <w:style w:type="paragraph" w:customStyle="1" w:styleId="font8">
    <w:name w:val="font8"/>
    <w:basedOn w:val="Normal"/>
    <w:rsid w:val="005F521A"/>
    <w:pPr>
      <w:spacing w:before="100" w:beforeAutospacing="1" w:after="100" w:afterAutospacing="1"/>
      <w:jc w:val="left"/>
    </w:pPr>
    <w:rPr>
      <w:b/>
      <w:bCs/>
      <w:i/>
      <w:iCs/>
      <w:color w:val="FF0000"/>
      <w:sz w:val="20"/>
      <w:szCs w:val="20"/>
      <w:lang w:val="en-SG" w:eastAsia="en-SG" w:bidi="ar-SA"/>
    </w:rPr>
  </w:style>
  <w:style w:type="paragraph" w:customStyle="1" w:styleId="font9">
    <w:name w:val="font9"/>
    <w:basedOn w:val="Normal"/>
    <w:rsid w:val="005F521A"/>
    <w:pPr>
      <w:spacing w:before="100" w:beforeAutospacing="1" w:after="100" w:afterAutospacing="1"/>
      <w:jc w:val="left"/>
    </w:pPr>
    <w:rPr>
      <w:b/>
      <w:bCs/>
      <w:color w:val="0066CC"/>
      <w:sz w:val="20"/>
      <w:szCs w:val="20"/>
      <w:lang w:val="en-SG" w:eastAsia="en-SG" w:bidi="ar-SA"/>
    </w:rPr>
  </w:style>
  <w:style w:type="paragraph" w:customStyle="1" w:styleId="font10">
    <w:name w:val="font10"/>
    <w:basedOn w:val="Normal"/>
    <w:rsid w:val="005F521A"/>
    <w:pPr>
      <w:spacing w:before="100" w:beforeAutospacing="1" w:after="100" w:afterAutospacing="1"/>
      <w:jc w:val="left"/>
    </w:pPr>
    <w:rPr>
      <w:lang w:val="en-SG" w:eastAsia="en-SG" w:bidi="ar-SA"/>
    </w:rPr>
  </w:style>
  <w:style w:type="paragraph" w:customStyle="1" w:styleId="xl65">
    <w:name w:val="xl65"/>
    <w:basedOn w:val="Normal"/>
    <w:rsid w:val="005F521A"/>
    <w:pPr>
      <w:shd w:val="clear" w:color="000000" w:fill="FFFFFF"/>
      <w:spacing w:before="100" w:beforeAutospacing="1" w:after="100" w:afterAutospacing="1"/>
      <w:jc w:val="left"/>
    </w:pPr>
    <w:rPr>
      <w:lang w:val="en-SG" w:eastAsia="en-SG" w:bidi="ar-SA"/>
    </w:rPr>
  </w:style>
  <w:style w:type="paragraph" w:customStyle="1" w:styleId="xl66">
    <w:name w:val="xl66"/>
    <w:basedOn w:val="Normal"/>
    <w:rsid w:val="005F521A"/>
    <w:pPr>
      <w:spacing w:before="100" w:beforeAutospacing="1" w:after="100" w:afterAutospacing="1"/>
      <w:jc w:val="left"/>
    </w:pPr>
    <w:rPr>
      <w:lang w:val="en-SG" w:eastAsia="en-SG" w:bidi="ar-SA"/>
    </w:rPr>
  </w:style>
  <w:style w:type="paragraph" w:customStyle="1" w:styleId="xl67">
    <w:name w:val="xl67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SG" w:eastAsia="en-SG" w:bidi="ar-SA"/>
    </w:rPr>
  </w:style>
  <w:style w:type="paragraph" w:customStyle="1" w:styleId="xl68">
    <w:name w:val="xl68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69">
    <w:name w:val="xl69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70">
    <w:name w:val="xl70"/>
    <w:basedOn w:val="Normal"/>
    <w:rsid w:val="005F521A"/>
    <w:pPr>
      <w:shd w:val="clear" w:color="000000" w:fill="FFFFFF"/>
      <w:spacing w:before="100" w:beforeAutospacing="1" w:after="100" w:afterAutospacing="1"/>
      <w:jc w:val="left"/>
    </w:pPr>
    <w:rPr>
      <w:lang w:val="en-SG" w:eastAsia="en-SG" w:bidi="ar-SA"/>
    </w:rPr>
  </w:style>
  <w:style w:type="paragraph" w:customStyle="1" w:styleId="xl71">
    <w:name w:val="xl71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72">
    <w:name w:val="xl72"/>
    <w:basedOn w:val="Normal"/>
    <w:rsid w:val="005F521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73">
    <w:name w:val="xl73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74">
    <w:name w:val="xl74"/>
    <w:basedOn w:val="Normal"/>
    <w:rsid w:val="005F521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75">
    <w:name w:val="xl75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66CC"/>
      <w:lang w:val="en-SG" w:eastAsia="en-SG" w:bidi="ar-SA"/>
    </w:rPr>
  </w:style>
  <w:style w:type="paragraph" w:customStyle="1" w:styleId="xl76">
    <w:name w:val="xl76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77">
    <w:name w:val="xl77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78">
    <w:name w:val="xl78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79">
    <w:name w:val="xl79"/>
    <w:basedOn w:val="Normal"/>
    <w:rsid w:val="005F521A"/>
    <w:pP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80">
    <w:name w:val="xl80"/>
    <w:basedOn w:val="Normal"/>
    <w:rsid w:val="005F521A"/>
    <w:pPr>
      <w:shd w:val="clear" w:color="000000" w:fill="FFFFFF"/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81">
    <w:name w:val="xl81"/>
    <w:basedOn w:val="Normal"/>
    <w:rsid w:val="005F521A"/>
    <w:pPr>
      <w:shd w:val="clear" w:color="000000" w:fill="FFFFFF"/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82">
    <w:name w:val="xl82"/>
    <w:basedOn w:val="Normal"/>
    <w:rsid w:val="005F521A"/>
    <w:pPr>
      <w:shd w:val="clear" w:color="000000" w:fill="FFFFFF"/>
      <w:spacing w:before="100" w:beforeAutospacing="1" w:after="100" w:afterAutospacing="1"/>
      <w:jc w:val="center"/>
    </w:pPr>
    <w:rPr>
      <w:lang w:val="en-SG" w:eastAsia="en-SG" w:bidi="ar-SA"/>
    </w:rPr>
  </w:style>
  <w:style w:type="paragraph" w:customStyle="1" w:styleId="xl83">
    <w:name w:val="xl83"/>
    <w:basedOn w:val="Normal"/>
    <w:rsid w:val="005F521A"/>
    <w:pP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84">
    <w:name w:val="xl84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85">
    <w:name w:val="xl85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66CC"/>
      <w:lang w:val="en-SG" w:eastAsia="en-SG" w:bidi="ar-SA"/>
    </w:rPr>
  </w:style>
  <w:style w:type="paragraph" w:customStyle="1" w:styleId="xl86">
    <w:name w:val="xl86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87">
    <w:name w:val="xl87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88">
    <w:name w:val="xl88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6FFCC"/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89">
    <w:name w:val="xl89"/>
    <w:basedOn w:val="Normal"/>
    <w:rsid w:val="005F521A"/>
    <w:pPr>
      <w:shd w:val="clear" w:color="000000" w:fill="FFFFFF"/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90">
    <w:name w:val="xl90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91">
    <w:name w:val="xl91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92">
    <w:name w:val="xl92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93">
    <w:name w:val="xl93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94">
    <w:name w:val="xl94"/>
    <w:basedOn w:val="Normal"/>
    <w:rsid w:val="005F521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95">
    <w:name w:val="xl95"/>
    <w:basedOn w:val="Normal"/>
    <w:rsid w:val="005F521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SG" w:eastAsia="en-SG" w:bidi="ar-SA"/>
    </w:rPr>
  </w:style>
  <w:style w:type="paragraph" w:customStyle="1" w:styleId="xl96">
    <w:name w:val="xl96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97">
    <w:name w:val="xl97"/>
    <w:basedOn w:val="Normal"/>
    <w:rsid w:val="005F521A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left"/>
    </w:pPr>
    <w:rPr>
      <w:b/>
      <w:bCs/>
      <w:lang w:val="en-SG" w:eastAsia="en-SG" w:bidi="ar-SA"/>
    </w:rPr>
  </w:style>
  <w:style w:type="paragraph" w:customStyle="1" w:styleId="xl98">
    <w:name w:val="xl98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99">
    <w:name w:val="xl99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00">
    <w:name w:val="xl100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101">
    <w:name w:val="xl101"/>
    <w:basedOn w:val="Normal"/>
    <w:rsid w:val="005F521A"/>
    <w:pPr>
      <w:spacing w:before="100" w:beforeAutospacing="1" w:after="100" w:afterAutospacing="1"/>
      <w:jc w:val="left"/>
    </w:pPr>
    <w:rPr>
      <w:b/>
      <w:bCs/>
      <w:lang w:val="en-SG" w:eastAsia="en-SG" w:bidi="ar-SA"/>
    </w:rPr>
  </w:style>
  <w:style w:type="paragraph" w:customStyle="1" w:styleId="xl102">
    <w:name w:val="xl102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103">
    <w:name w:val="xl103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04">
    <w:name w:val="xl104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05">
    <w:name w:val="xl105"/>
    <w:basedOn w:val="Normal"/>
    <w:rsid w:val="005F521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06">
    <w:name w:val="xl106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107">
    <w:name w:val="xl107"/>
    <w:basedOn w:val="Normal"/>
    <w:rsid w:val="005F52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108">
    <w:name w:val="xl108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lang w:val="en-SG" w:eastAsia="en-SG" w:bidi="ar-SA"/>
    </w:rPr>
  </w:style>
  <w:style w:type="paragraph" w:customStyle="1" w:styleId="xl109">
    <w:name w:val="xl109"/>
    <w:basedOn w:val="Normal"/>
    <w:rsid w:val="005F521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66CC"/>
      <w:lang w:val="en-SG" w:eastAsia="en-SG" w:bidi="ar-SA"/>
    </w:rPr>
  </w:style>
  <w:style w:type="paragraph" w:customStyle="1" w:styleId="xl110">
    <w:name w:val="xl110"/>
    <w:basedOn w:val="Normal"/>
    <w:rsid w:val="005F521A"/>
    <w:pPr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left"/>
    </w:pPr>
    <w:rPr>
      <w:b/>
      <w:bCs/>
      <w:lang w:val="en-SG" w:eastAsia="en-SG" w:bidi="ar-SA"/>
    </w:rPr>
  </w:style>
  <w:style w:type="paragraph" w:customStyle="1" w:styleId="xl111">
    <w:name w:val="xl111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12">
    <w:name w:val="xl112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lang w:val="en-SG" w:eastAsia="en-SG" w:bidi="ar-SA"/>
    </w:rPr>
  </w:style>
  <w:style w:type="paragraph" w:customStyle="1" w:styleId="xl113">
    <w:name w:val="xl113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b/>
      <w:bCs/>
      <w:lang w:val="en-SG" w:eastAsia="en-SG" w:bidi="ar-SA"/>
    </w:rPr>
  </w:style>
  <w:style w:type="paragraph" w:customStyle="1" w:styleId="xl114">
    <w:name w:val="xl114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lang w:val="en-SG" w:eastAsia="en-SG" w:bidi="ar-SA"/>
    </w:rPr>
  </w:style>
  <w:style w:type="paragraph" w:customStyle="1" w:styleId="xl115">
    <w:name w:val="xl115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b/>
      <w:bCs/>
      <w:lang w:val="en-SG" w:eastAsia="en-SG" w:bidi="ar-SA"/>
    </w:rPr>
  </w:style>
  <w:style w:type="paragraph" w:customStyle="1" w:styleId="xl116">
    <w:name w:val="xl116"/>
    <w:basedOn w:val="Normal"/>
    <w:rsid w:val="005F521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b/>
      <w:bCs/>
      <w:lang w:val="en-SG" w:eastAsia="en-SG" w:bidi="ar-SA"/>
    </w:rPr>
  </w:style>
  <w:style w:type="paragraph" w:customStyle="1" w:styleId="Bullet2">
    <w:name w:val="Bullet 2"/>
    <w:basedOn w:val="H2StyleBodyTextArial12ptJustifiedLeft05Before12"/>
    <w:link w:val="Bullet2Char"/>
    <w:rsid w:val="00DA0997"/>
    <w:pPr>
      <w:numPr>
        <w:numId w:val="6"/>
      </w:numPr>
      <w:tabs>
        <w:tab w:val="clear" w:pos="7797"/>
        <w:tab w:val="left" w:pos="709"/>
      </w:tabs>
    </w:pPr>
  </w:style>
  <w:style w:type="paragraph" w:customStyle="1" w:styleId="Header1">
    <w:name w:val="Header 1"/>
    <w:basedOn w:val="Heading1"/>
    <w:link w:val="Header1Char"/>
    <w:rsid w:val="001E2957"/>
    <w:pPr>
      <w:tabs>
        <w:tab w:val="clear" w:pos="504"/>
        <w:tab w:val="num" w:pos="567"/>
      </w:tabs>
    </w:pPr>
    <w:rPr>
      <w:sz w:val="32"/>
    </w:rPr>
  </w:style>
  <w:style w:type="character" w:customStyle="1" w:styleId="Bullet2Char">
    <w:name w:val="Bullet 2 Char"/>
    <w:link w:val="Bullet2"/>
    <w:locked/>
    <w:rsid w:val="00DA0997"/>
    <w:rPr>
      <w:rFonts w:ascii="Arial" w:hAnsi="Arial"/>
      <w:spacing w:val="-5"/>
      <w:sz w:val="24"/>
      <w:lang w:val="en-GB" w:eastAsia="en-US" w:bidi="ar-SA"/>
    </w:rPr>
  </w:style>
  <w:style w:type="paragraph" w:customStyle="1" w:styleId="Header2">
    <w:name w:val="Header 2"/>
    <w:basedOn w:val="Heading3"/>
    <w:link w:val="Header2Char"/>
    <w:rsid w:val="001E2957"/>
  </w:style>
  <w:style w:type="character" w:customStyle="1" w:styleId="Header1Char">
    <w:name w:val="Header 1 Char"/>
    <w:link w:val="Header1"/>
    <w:locked/>
    <w:rsid w:val="001E2957"/>
    <w:rPr>
      <w:rFonts w:ascii="Arial" w:hAnsi="Arial" w:cs="Angsana New"/>
      <w:b/>
      <w:bCs/>
      <w:kern w:val="28"/>
      <w:sz w:val="32"/>
      <w:szCs w:val="28"/>
      <w:lang w:val="en-GB" w:eastAsia="ja-JP" w:bidi="th-TH"/>
    </w:rPr>
  </w:style>
  <w:style w:type="paragraph" w:customStyle="1" w:styleId="Header3">
    <w:name w:val="Header 3"/>
    <w:basedOn w:val="Header2"/>
    <w:link w:val="Header3Char"/>
    <w:rsid w:val="001E2957"/>
    <w:pPr>
      <w:numPr>
        <w:ilvl w:val="2"/>
      </w:numPr>
    </w:pPr>
  </w:style>
  <w:style w:type="character" w:customStyle="1" w:styleId="Header2Char">
    <w:name w:val="Header 2 Char"/>
    <w:link w:val="Header2"/>
    <w:locked/>
    <w:rsid w:val="001E2957"/>
    <w:rPr>
      <w:rFonts w:ascii="Arial" w:hAnsi="Arial"/>
      <w:b/>
      <w:sz w:val="24"/>
      <w:lang w:val="en-GB" w:eastAsia="ja-JP" w:bidi="ar-SA"/>
    </w:rPr>
  </w:style>
  <w:style w:type="paragraph" w:customStyle="1" w:styleId="Highlight1">
    <w:name w:val="Highlight 1"/>
    <w:basedOn w:val="H2StyleBodyTextArial12ptJustifiedLeft05Before12"/>
    <w:link w:val="Highlight1Char"/>
    <w:rsid w:val="001E2957"/>
    <w:rPr>
      <w:b/>
      <w:i/>
    </w:rPr>
  </w:style>
  <w:style w:type="character" w:customStyle="1" w:styleId="Header3Char">
    <w:name w:val="Header 3 Char"/>
    <w:link w:val="Header3"/>
    <w:locked/>
    <w:rsid w:val="001E2957"/>
    <w:rPr>
      <w:rFonts w:ascii="Arial" w:hAnsi="Arial"/>
      <w:b/>
      <w:sz w:val="24"/>
      <w:lang w:val="en-GB" w:eastAsia="ja-JP" w:bidi="ar-SA"/>
    </w:rPr>
  </w:style>
  <w:style w:type="paragraph" w:customStyle="1" w:styleId="TableCenter">
    <w:name w:val="Table Center"/>
    <w:basedOn w:val="H2StyleBodyTextArial12ptJustifiedLeft05Before12"/>
    <w:link w:val="TableCenterChar"/>
    <w:rsid w:val="00F2082E"/>
    <w:pPr>
      <w:spacing w:before="0" w:after="0"/>
      <w:jc w:val="center"/>
    </w:pPr>
  </w:style>
  <w:style w:type="character" w:customStyle="1" w:styleId="Highlight1Char">
    <w:name w:val="Highlight 1 Char"/>
    <w:link w:val="Highlight1"/>
    <w:locked/>
    <w:rsid w:val="001E2957"/>
    <w:rPr>
      <w:rFonts w:ascii="Arial" w:hAnsi="Arial"/>
      <w:b/>
      <w:i/>
      <w:spacing w:val="-5"/>
      <w:sz w:val="24"/>
      <w:lang w:val="en-GB" w:eastAsia="en-US"/>
    </w:rPr>
  </w:style>
  <w:style w:type="paragraph" w:customStyle="1" w:styleId="xl117">
    <w:name w:val="xl117"/>
    <w:basedOn w:val="Normal"/>
    <w:rsid w:val="001C161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9FF66"/>
      <w:spacing w:before="100" w:beforeAutospacing="1" w:after="100" w:afterAutospacing="1"/>
      <w:jc w:val="center"/>
      <w:textAlignment w:val="center"/>
    </w:pPr>
    <w:rPr>
      <w:rFonts w:cs="Times New Roman"/>
      <w:lang w:val="en-SG" w:eastAsia="en-SG" w:bidi="ar-SA"/>
    </w:rPr>
  </w:style>
  <w:style w:type="character" w:customStyle="1" w:styleId="TableCenterChar">
    <w:name w:val="Table Center Char"/>
    <w:link w:val="TableCenter"/>
    <w:locked/>
    <w:rsid w:val="00F2082E"/>
    <w:rPr>
      <w:rFonts w:ascii="Arial" w:hAnsi="Arial" w:cs="Arial"/>
      <w:spacing w:val="-5"/>
      <w:sz w:val="24"/>
      <w:lang w:val="en-GB" w:eastAsia="en-US" w:bidi="ar-SA"/>
    </w:rPr>
  </w:style>
  <w:style w:type="paragraph" w:customStyle="1" w:styleId="xl118">
    <w:name w:val="xl118"/>
    <w:basedOn w:val="Normal"/>
    <w:rsid w:val="001C16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cs="Times New Roman"/>
      <w:lang w:val="en-SG" w:eastAsia="en-SG" w:bidi="ar-SA"/>
    </w:rPr>
  </w:style>
  <w:style w:type="paragraph" w:customStyle="1" w:styleId="xl119">
    <w:name w:val="xl119"/>
    <w:basedOn w:val="Normal"/>
    <w:rsid w:val="001C16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rFonts w:cs="Times New Roman"/>
      <w:lang w:val="en-SG" w:eastAsia="en-SG" w:bidi="ar-SA"/>
    </w:rPr>
  </w:style>
  <w:style w:type="paragraph" w:customStyle="1" w:styleId="xl120">
    <w:name w:val="xl120"/>
    <w:basedOn w:val="Normal"/>
    <w:rsid w:val="001C161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rFonts w:cs="Times New Roman"/>
      <w:lang w:val="en-SG" w:eastAsia="en-SG" w:bidi="ar-SA"/>
    </w:rPr>
  </w:style>
  <w:style w:type="paragraph" w:customStyle="1" w:styleId="xl121">
    <w:name w:val="xl121"/>
    <w:basedOn w:val="Normal"/>
    <w:rsid w:val="001C16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rFonts w:cs="Times New Roman"/>
      <w:lang w:val="en-SG" w:eastAsia="en-SG" w:bidi="ar-SA"/>
    </w:rPr>
  </w:style>
  <w:style w:type="paragraph" w:customStyle="1" w:styleId="TableNumber1">
    <w:name w:val="Table Number 1"/>
    <w:basedOn w:val="H2StyleBodyTextArial12ptJustifiedLeft05Before12"/>
    <w:link w:val="TableNumber1Char"/>
    <w:rsid w:val="007C226A"/>
  </w:style>
  <w:style w:type="paragraph" w:customStyle="1" w:styleId="BOLDITALICS">
    <w:name w:val="BOLD ITALICS"/>
    <w:basedOn w:val="H2StyleBodyTextArial12ptJustifiedLeft05Before12"/>
    <w:link w:val="BOLDITALICSChar"/>
    <w:rsid w:val="00683E21"/>
    <w:pPr>
      <w:tabs>
        <w:tab w:val="clear" w:pos="7797"/>
      </w:tabs>
      <w:spacing w:after="60"/>
      <w:ind w:left="567"/>
    </w:pPr>
    <w:rPr>
      <w:b/>
    </w:rPr>
  </w:style>
  <w:style w:type="character" w:customStyle="1" w:styleId="TableNumber1Char">
    <w:name w:val="Table Number 1 Char"/>
    <w:link w:val="TableNumber1"/>
    <w:locked/>
    <w:rsid w:val="007C226A"/>
    <w:rPr>
      <w:rFonts w:ascii="Arial" w:hAnsi="Arial" w:cs="Arial"/>
      <w:spacing w:val="-5"/>
      <w:sz w:val="24"/>
      <w:lang w:val="en-GB" w:eastAsia="en-US" w:bidi="ar-SA"/>
    </w:rPr>
  </w:style>
  <w:style w:type="character" w:customStyle="1" w:styleId="BOLDITALICSChar">
    <w:name w:val="BOLD ITALICS Char"/>
    <w:link w:val="BOLDITALICS"/>
    <w:locked/>
    <w:rsid w:val="00683E21"/>
    <w:rPr>
      <w:rFonts w:ascii="Arial" w:hAnsi="Arial"/>
      <w:b/>
      <w:spacing w:val="-5"/>
      <w:sz w:val="24"/>
      <w:lang w:val="en-GB" w:eastAsia="en-US"/>
    </w:rPr>
  </w:style>
  <w:style w:type="paragraph" w:styleId="Revision">
    <w:name w:val="Revision"/>
    <w:hidden/>
    <w:semiHidden/>
    <w:rsid w:val="002928DF"/>
    <w:rPr>
      <w:rFonts w:cs="Angsana New"/>
      <w:sz w:val="22"/>
      <w:szCs w:val="28"/>
      <w:lang w:val="en-US" w:eastAsia="ja-JP" w:bidi="th-TH"/>
    </w:rPr>
  </w:style>
  <w:style w:type="paragraph" w:customStyle="1" w:styleId="Hilite1">
    <w:name w:val="Hilite 1"/>
    <w:basedOn w:val="StyleBookArial12ptJustifiedLeft15LatinArial"/>
    <w:link w:val="Hilite1Char"/>
    <w:rsid w:val="005D0B4D"/>
    <w:pPr>
      <w:spacing w:before="240"/>
      <w:ind w:left="0"/>
    </w:pPr>
    <w:rPr>
      <w:b/>
    </w:rPr>
  </w:style>
  <w:style w:type="paragraph" w:customStyle="1" w:styleId="BOd">
    <w:name w:val="BOd"/>
    <w:basedOn w:val="Header3"/>
    <w:rsid w:val="001026C5"/>
    <w:pPr>
      <w:tabs>
        <w:tab w:val="clear" w:pos="588"/>
        <w:tab w:val="num" w:pos="720"/>
      </w:tabs>
      <w:ind w:left="720" w:hanging="720"/>
    </w:pPr>
  </w:style>
  <w:style w:type="character" w:customStyle="1" w:styleId="StyleBookArial12ptJustifiedLeft15LatinArialChar">
    <w:name w:val="Style Book Arial 12 pt Justified Left:  1.5&quot; + (Latin) Arial Char"/>
    <w:link w:val="StyleBookArial12ptJustifiedLeft15LatinArial"/>
    <w:locked/>
    <w:rsid w:val="005D0B4D"/>
    <w:rPr>
      <w:rFonts w:ascii="Arial" w:eastAsia="SimSun" w:hAnsi="Arial"/>
      <w:sz w:val="24"/>
      <w:lang w:val="en-US" w:eastAsia="zh-CN"/>
    </w:rPr>
  </w:style>
  <w:style w:type="character" w:customStyle="1" w:styleId="Hilite1Char">
    <w:name w:val="Hilite 1 Char"/>
    <w:link w:val="Hilite1"/>
    <w:locked/>
    <w:rsid w:val="005D0B4D"/>
    <w:rPr>
      <w:rFonts w:ascii="Arial" w:eastAsia="SimSun" w:hAnsi="Arial" w:cs="Arial,Bold"/>
      <w:sz w:val="24"/>
      <w:szCs w:val="24"/>
      <w:lang w:val="en-US" w:eastAsia="zh-CN"/>
    </w:rPr>
  </w:style>
  <w:style w:type="paragraph" w:customStyle="1" w:styleId="Bullet1">
    <w:name w:val="Bullet 1"/>
    <w:basedOn w:val="Normal"/>
    <w:rsid w:val="002D2A8F"/>
    <w:pPr>
      <w:numPr>
        <w:numId w:val="7"/>
      </w:numPr>
    </w:pPr>
  </w:style>
  <w:style w:type="paragraph" w:styleId="Subtitle">
    <w:name w:val="Subtitle"/>
    <w:basedOn w:val="Normal"/>
    <w:link w:val="SubtitleChar"/>
    <w:qFormat/>
    <w:rsid w:val="00A82413"/>
    <w:pPr>
      <w:jc w:val="right"/>
    </w:pPr>
    <w:rPr>
      <w:rFonts w:ascii="Tms Rmn" w:eastAsia="SimSun" w:hAnsi="Tms Rmn" w:cs="Times New Roman"/>
      <w:szCs w:val="20"/>
      <w:lang w:eastAsia="en-US" w:bidi="ar-SA"/>
    </w:rPr>
  </w:style>
  <w:style w:type="character" w:customStyle="1" w:styleId="SubtitleChar">
    <w:name w:val="Subtitle Char"/>
    <w:link w:val="Subtitle"/>
    <w:locked/>
    <w:rsid w:val="00A82413"/>
    <w:rPr>
      <w:rFonts w:ascii="Tms Rmn" w:eastAsia="SimSun" w:hAnsi="Tms Rmn" w:cs="Times New Roman"/>
      <w:sz w:val="24"/>
      <w:lang w:val="en-US" w:eastAsia="en-US"/>
    </w:rPr>
  </w:style>
  <w:style w:type="numbering" w:customStyle="1" w:styleId="StyleBulleted12pt">
    <w:name w:val="Style Bulleted 12 pt"/>
    <w:rsid w:val="00A316A0"/>
    <w:pPr>
      <w:numPr>
        <w:numId w:val="5"/>
      </w:numPr>
    </w:pPr>
  </w:style>
  <w:style w:type="paragraph" w:customStyle="1" w:styleId="L2-bullet">
    <w:name w:val="L2-bullet"/>
    <w:basedOn w:val="Subtitle"/>
    <w:link w:val="L2-bulletChar"/>
    <w:qFormat/>
    <w:rsid w:val="005D00AE"/>
    <w:pPr>
      <w:numPr>
        <w:ilvl w:val="1"/>
        <w:numId w:val="10"/>
      </w:numPr>
      <w:snapToGrid w:val="0"/>
      <w:jc w:val="both"/>
    </w:pPr>
    <w:rPr>
      <w:rFonts w:ascii="Arial" w:eastAsia="&quot;@arial" w:hAnsi="Arial" w:cs="Arial"/>
      <w:szCs w:val="24"/>
    </w:rPr>
  </w:style>
  <w:style w:type="paragraph" w:customStyle="1" w:styleId="L1-bullet">
    <w:name w:val="L1-bullet"/>
    <w:basedOn w:val="Subtitle"/>
    <w:link w:val="L1-bulletChar"/>
    <w:qFormat/>
    <w:rsid w:val="005D00AE"/>
    <w:pPr>
      <w:numPr>
        <w:numId w:val="10"/>
      </w:numPr>
      <w:snapToGrid w:val="0"/>
      <w:jc w:val="both"/>
    </w:pPr>
    <w:rPr>
      <w:rFonts w:ascii="Arial" w:eastAsia="&quot;@arial" w:hAnsi="Arial" w:cs="Arial"/>
      <w:szCs w:val="24"/>
    </w:rPr>
  </w:style>
  <w:style w:type="character" w:customStyle="1" w:styleId="L2-bulletChar">
    <w:name w:val="L2-bullet Char"/>
    <w:basedOn w:val="SubtitleChar"/>
    <w:link w:val="L2-bullet"/>
    <w:rsid w:val="005D00AE"/>
    <w:rPr>
      <w:rFonts w:ascii="Arial" w:eastAsia="&quot;@arial" w:hAnsi="Arial" w:cs="Arial"/>
      <w:sz w:val="24"/>
      <w:szCs w:val="24"/>
      <w:lang w:val="en-US" w:eastAsia="en-US"/>
    </w:rPr>
  </w:style>
  <w:style w:type="character" w:customStyle="1" w:styleId="L1-bulletChar">
    <w:name w:val="L1-bullet Char"/>
    <w:basedOn w:val="SubtitleChar"/>
    <w:link w:val="L1-bullet"/>
    <w:rsid w:val="005D00AE"/>
    <w:rPr>
      <w:rFonts w:ascii="Arial" w:eastAsia="&quot;@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144"/>
          <w:marRight w:val="0"/>
          <w:marTop w:val="79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">
          <w:marLeft w:val="144"/>
          <w:marRight w:val="0"/>
          <w:marTop w:val="79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">
          <w:marLeft w:val="14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">
          <w:marLeft w:val="14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">
          <w:marLeft w:val="14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">
          <w:marLeft w:val="14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">
          <w:marLeft w:val="14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">
          <w:marLeft w:val="14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TMC\Documents%20Template\proposal-template-v4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339B5-2193-4C35-81FA-32E7D40BF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proposal-template-v4.0.dot</Template>
  <TotalTime>1</TotalTime>
  <Pages>2</Pages>
  <Words>340</Words>
  <Characters>2010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ISMS internal audit report</vt:lpstr>
    </vt:vector>
  </TitlesOfParts>
  <Company>Marsh &amp; McLennan Companies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internal audit report</dc:title>
  <dc:subject>ISMS</dc:subject>
  <dc:creator>Lim Sek Seong</dc:creator>
  <cp:keywords>AL</cp:keywords>
  <cp:lastModifiedBy>SekSeong Lim</cp:lastModifiedBy>
  <cp:revision>3</cp:revision>
  <dcterms:created xsi:type="dcterms:W3CDTF">2020-12-11T04:12:00Z</dcterms:created>
  <dcterms:modified xsi:type="dcterms:W3CDTF">2020-12-11T11:04:00Z</dcterms:modified>
  <cp:category>BCP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